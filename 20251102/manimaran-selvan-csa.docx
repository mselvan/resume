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0CCF" w14:textId="4CC98F18" w:rsidR="00D62146" w:rsidRPr="00875520" w:rsidRDefault="00466F7A" w:rsidP="00D72E4A">
      <w:pPr>
        <w:pStyle w:val="1ApplicantName"/>
        <w:jc w:val="left"/>
        <w:rPr>
          <w:sz w:val="64"/>
          <w:szCs w:val="64"/>
        </w:rPr>
      </w:pPr>
      <w:r>
        <w:rPr>
          <w:sz w:val="64"/>
          <w:szCs w:val="64"/>
        </w:rPr>
        <w:t>Manimaran Selvan</w:t>
      </w:r>
    </w:p>
    <w:p w14:paraId="385B1A13" w14:textId="6145A3FF" w:rsidR="00324137" w:rsidRPr="00466F7A" w:rsidRDefault="00466F7A" w:rsidP="00D72E4A">
      <w:pPr>
        <w:pStyle w:val="5SummaryText"/>
        <w:shd w:val="clear" w:color="auto" w:fill="F1F1F5"/>
        <w:jc w:val="left"/>
        <w:rPr>
          <w:sz w:val="20"/>
          <w:szCs w:val="20"/>
        </w:rPr>
      </w:pPr>
      <w:hyperlink r:id="rId7" w:history="1">
        <w:r w:rsidRPr="00466F7A">
          <w:rPr>
            <w:rStyle w:val="Hyperlink"/>
            <w:sz w:val="20"/>
            <w:szCs w:val="20"/>
          </w:rPr>
          <w:t>+32 494 80 63 77</w:t>
        </w:r>
      </w:hyperlink>
      <w:r w:rsidR="00324137" w:rsidRPr="00466F7A">
        <w:rPr>
          <w:sz w:val="20"/>
          <w:szCs w:val="20"/>
        </w:rPr>
        <w:t xml:space="preserve"> </w:t>
      </w:r>
      <w:r w:rsidR="00875520" w:rsidRPr="00466F7A">
        <w:rPr>
          <w:sz w:val="20"/>
          <w:szCs w:val="20"/>
        </w:rPr>
        <w:t>|</w:t>
      </w:r>
      <w:r w:rsidR="00324137" w:rsidRPr="00466F7A">
        <w:rPr>
          <w:sz w:val="20"/>
          <w:szCs w:val="20"/>
        </w:rPr>
        <w:t xml:space="preserve"> </w:t>
      </w:r>
      <w:hyperlink r:id="rId8" w:history="1">
        <w:r>
          <w:rPr>
            <w:rStyle w:val="Hyperlink"/>
            <w:sz w:val="20"/>
            <w:szCs w:val="20"/>
          </w:rPr>
          <w:t>mselvan@belyf.com</w:t>
        </w:r>
      </w:hyperlink>
      <w:r w:rsidR="00324137" w:rsidRPr="00466F7A">
        <w:rPr>
          <w:sz w:val="20"/>
          <w:szCs w:val="20"/>
        </w:rPr>
        <w:t xml:space="preserve"> </w:t>
      </w:r>
      <w:r w:rsidR="00875520" w:rsidRPr="00466F7A">
        <w:rPr>
          <w:sz w:val="20"/>
          <w:szCs w:val="20"/>
        </w:rPr>
        <w:t>|</w:t>
      </w:r>
      <w:r w:rsidR="00324137" w:rsidRPr="00466F7A">
        <w:rPr>
          <w:sz w:val="20"/>
          <w:szCs w:val="20"/>
        </w:rPr>
        <w:t xml:space="preserve"> </w:t>
      </w:r>
      <w:hyperlink r:id="rId9" w:history="1">
        <w:r w:rsidRPr="00466F7A">
          <w:rPr>
            <w:rStyle w:val="Hyperlink"/>
            <w:sz w:val="20"/>
            <w:szCs w:val="20"/>
          </w:rPr>
          <w:t>https://www.linkedin.com/in/maniselvan/</w:t>
        </w:r>
      </w:hyperlink>
      <w:r w:rsidR="00324137" w:rsidRPr="00466F7A">
        <w:rPr>
          <w:sz w:val="20"/>
          <w:szCs w:val="20"/>
        </w:rPr>
        <w:t xml:space="preserve"> </w:t>
      </w:r>
      <w:r w:rsidR="00875520" w:rsidRPr="00466F7A">
        <w:rPr>
          <w:sz w:val="20"/>
          <w:szCs w:val="20"/>
        </w:rPr>
        <w:t>|</w:t>
      </w:r>
      <w:r w:rsidR="00324137" w:rsidRPr="00466F7A">
        <w:rPr>
          <w:sz w:val="20"/>
          <w:szCs w:val="20"/>
        </w:rPr>
        <w:t xml:space="preserve"> </w:t>
      </w:r>
      <w:hyperlink r:id="rId10" w:history="1">
        <w:r w:rsidRPr="00466F7A">
          <w:rPr>
            <w:rStyle w:val="Hyperlink"/>
            <w:sz w:val="20"/>
            <w:szCs w:val="20"/>
          </w:rPr>
          <w:t>https://github.com/mselvan/</w:t>
        </w:r>
      </w:hyperlink>
    </w:p>
    <w:p w14:paraId="1A041037" w14:textId="77777777" w:rsidR="00CB3212" w:rsidRPr="00F50A13" w:rsidRDefault="00CB3212" w:rsidP="00F50A13">
      <w:pPr>
        <w:pStyle w:val="4SectionHeaders"/>
      </w:pPr>
      <w:r w:rsidRPr="00F50A13">
        <w:t>PROFESSIONAL SUMMARY</w:t>
      </w:r>
    </w:p>
    <w:p w14:paraId="6BCFA3FE" w14:textId="699C4225" w:rsidR="00E31BE7" w:rsidRPr="00621F2A" w:rsidRDefault="00FE007F" w:rsidP="00E31BE7">
      <w:pPr>
        <w:rPr>
          <w:rFonts w:ascii="Calibri" w:hAnsi="Calibri" w:cs="Calibri"/>
          <w:color w:val="000000"/>
          <w:sz w:val="24"/>
          <w:szCs w:val="24"/>
        </w:rPr>
      </w:pPr>
      <w:r w:rsidRPr="00621F2A">
        <w:rPr>
          <w:rFonts w:ascii="Calibri" w:hAnsi="Calibri" w:cs="Calibri"/>
          <w:color w:val="000000"/>
          <w:sz w:val="24"/>
          <w:szCs w:val="24"/>
        </w:rPr>
        <w:t>Cloud Architect</w:t>
      </w:r>
      <w:r w:rsidR="00E31BE7" w:rsidRPr="00621F2A">
        <w:rPr>
          <w:rFonts w:ascii="Calibri" w:hAnsi="Calibri" w:cs="Calibri"/>
          <w:color w:val="000000"/>
          <w:sz w:val="24"/>
          <w:szCs w:val="24"/>
        </w:rPr>
        <w:t xml:space="preserve"> with 17 years of experience designing scalable, multi-cloud systems on AWS, Azure, and GCP. Skilled in cloud-native modernization, observability, and AI automation, with leadership strengths in reliability, cost efficiency, and delivery speed. Experienced in leading teams to build resilient architectures, optimize CI/CD, and drive business outcomes.</w:t>
      </w:r>
    </w:p>
    <w:p w14:paraId="113DE305" w14:textId="77777777" w:rsidR="00E31BE7" w:rsidRPr="00D62146" w:rsidRDefault="00E31BE7" w:rsidP="00E31BE7">
      <w:pPr>
        <w:pStyle w:val="4SectionHeaders"/>
      </w:pPr>
      <w:r>
        <w:t>TECHNICAL SKILLS</w:t>
      </w:r>
    </w:p>
    <w:p w14:paraId="1C92F607" w14:textId="77777777" w:rsidR="00C1757F" w:rsidRPr="00621F2A" w:rsidRDefault="00E31BE7" w:rsidP="00C1757F">
      <w:pPr>
        <w:pStyle w:val="6bTraining"/>
        <w:jc w:val="left"/>
        <w:rPr>
          <w:sz w:val="24"/>
          <w:szCs w:val="24"/>
        </w:rPr>
      </w:pPr>
      <w:r w:rsidRPr="00621F2A">
        <w:rPr>
          <w:b/>
          <w:bCs/>
          <w:sz w:val="24"/>
          <w:szCs w:val="24"/>
        </w:rPr>
        <w:t>Cloud Platforms |</w:t>
      </w:r>
      <w:r w:rsidRPr="00621F2A">
        <w:rPr>
          <w:sz w:val="24"/>
          <w:szCs w:val="24"/>
        </w:rPr>
        <w:t xml:space="preserve"> AWS, Azure, GCP</w:t>
      </w:r>
    </w:p>
    <w:p w14:paraId="38956F43" w14:textId="3E7AA2D1" w:rsidR="00E31BE7" w:rsidRPr="00621F2A" w:rsidRDefault="00C1757F" w:rsidP="00C1757F">
      <w:pPr>
        <w:pStyle w:val="6bTraining"/>
        <w:jc w:val="left"/>
        <w:rPr>
          <w:sz w:val="24"/>
          <w:szCs w:val="24"/>
        </w:rPr>
      </w:pPr>
      <w:r w:rsidRPr="00621F2A">
        <w:rPr>
          <w:b/>
          <w:bCs/>
          <w:sz w:val="24"/>
          <w:szCs w:val="24"/>
        </w:rPr>
        <w:t>Programming Languages |</w:t>
      </w:r>
      <w:r w:rsidRPr="00621F2A">
        <w:rPr>
          <w:sz w:val="24"/>
          <w:szCs w:val="24"/>
        </w:rPr>
        <w:t xml:space="preserve"> Java, Groovy, Python, TypeScript, JavaScript</w:t>
      </w:r>
    </w:p>
    <w:p w14:paraId="57DA281E" w14:textId="77777777" w:rsidR="00E31BE7" w:rsidRPr="00621F2A" w:rsidRDefault="00E31BE7" w:rsidP="00C1757F">
      <w:pPr>
        <w:pStyle w:val="6bTraining"/>
        <w:jc w:val="left"/>
        <w:rPr>
          <w:sz w:val="24"/>
          <w:szCs w:val="24"/>
        </w:rPr>
      </w:pPr>
      <w:r w:rsidRPr="00621F2A">
        <w:rPr>
          <w:b/>
          <w:bCs/>
          <w:sz w:val="24"/>
          <w:szCs w:val="24"/>
        </w:rPr>
        <w:t>Architecture &amp; Infrastructure |</w:t>
      </w:r>
      <w:r w:rsidRPr="00621F2A">
        <w:rPr>
          <w:sz w:val="24"/>
          <w:szCs w:val="24"/>
        </w:rPr>
        <w:t xml:space="preserve"> Multi-region systems, Microservices, Event-driven design, IaC (Terraform, CloudFormation), Kubernetes (EKS/GKE), Docker</w:t>
      </w:r>
    </w:p>
    <w:p w14:paraId="6741EB60" w14:textId="27FA12CA" w:rsidR="00E31BE7" w:rsidRPr="00621F2A" w:rsidRDefault="00E31BE7" w:rsidP="00C1757F">
      <w:pPr>
        <w:pStyle w:val="6bTraining"/>
        <w:jc w:val="left"/>
        <w:rPr>
          <w:sz w:val="24"/>
          <w:szCs w:val="24"/>
        </w:rPr>
      </w:pPr>
      <w:r w:rsidRPr="00621F2A">
        <w:rPr>
          <w:b/>
          <w:bCs/>
          <w:sz w:val="24"/>
          <w:szCs w:val="24"/>
        </w:rPr>
        <w:t>DevOps &amp; Observability |</w:t>
      </w:r>
      <w:r w:rsidRPr="00621F2A">
        <w:rPr>
          <w:sz w:val="24"/>
          <w:szCs w:val="24"/>
        </w:rPr>
        <w:t xml:space="preserve"> </w:t>
      </w:r>
      <w:r w:rsidR="00D13590" w:rsidRPr="00621F2A">
        <w:rPr>
          <w:sz w:val="24"/>
          <w:szCs w:val="24"/>
        </w:rPr>
        <w:t xml:space="preserve">CI/CD Pipelines (GitHub Actions, Jenkins, Cloud Build), Monitoring &amp; Tracing (Grafana, SignalFx/Splunk, </w:t>
      </w:r>
      <w:r w:rsidR="009B5D8A" w:rsidRPr="00621F2A">
        <w:rPr>
          <w:sz w:val="24"/>
          <w:szCs w:val="24"/>
        </w:rPr>
        <w:t>New</w:t>
      </w:r>
      <w:r w:rsidR="00801FD6" w:rsidRPr="00621F2A">
        <w:rPr>
          <w:sz w:val="24"/>
          <w:szCs w:val="24"/>
        </w:rPr>
        <w:t xml:space="preserve"> </w:t>
      </w:r>
      <w:r w:rsidR="009B5D8A" w:rsidRPr="00621F2A">
        <w:rPr>
          <w:sz w:val="24"/>
          <w:szCs w:val="24"/>
        </w:rPr>
        <w:t xml:space="preserve">Relic, </w:t>
      </w:r>
      <w:r w:rsidR="00D13590" w:rsidRPr="00621F2A">
        <w:rPr>
          <w:sz w:val="24"/>
          <w:szCs w:val="24"/>
        </w:rPr>
        <w:t>Cloud Monitoring, Prometheus)</w:t>
      </w:r>
    </w:p>
    <w:p w14:paraId="66EFB1F7" w14:textId="46CC3FB0" w:rsidR="00E31BE7" w:rsidRPr="00621F2A" w:rsidRDefault="00E31BE7" w:rsidP="00C1757F">
      <w:pPr>
        <w:pStyle w:val="6bTraining"/>
        <w:jc w:val="left"/>
        <w:rPr>
          <w:sz w:val="24"/>
          <w:szCs w:val="24"/>
        </w:rPr>
      </w:pPr>
      <w:r w:rsidRPr="00621F2A">
        <w:rPr>
          <w:b/>
          <w:bCs/>
          <w:sz w:val="24"/>
          <w:szCs w:val="24"/>
        </w:rPr>
        <w:t>Data &amp; Integration |</w:t>
      </w:r>
      <w:r w:rsidRPr="00621F2A">
        <w:rPr>
          <w:sz w:val="24"/>
          <w:szCs w:val="24"/>
        </w:rPr>
        <w:t xml:space="preserve"> BigQuery, DynamoDB, PostgreSQL, </w:t>
      </w:r>
      <w:r w:rsidR="00C1757F" w:rsidRPr="00621F2A">
        <w:rPr>
          <w:sz w:val="24"/>
          <w:szCs w:val="24"/>
        </w:rPr>
        <w:t xml:space="preserve">MySQL, </w:t>
      </w:r>
      <w:r w:rsidRPr="00621F2A">
        <w:rPr>
          <w:sz w:val="24"/>
          <w:szCs w:val="24"/>
        </w:rPr>
        <w:t>Redis, Pub/Sub, Kafka, REST, GraphQL</w:t>
      </w:r>
    </w:p>
    <w:p w14:paraId="3E25C416" w14:textId="37B7A7FF" w:rsidR="00E31BE7" w:rsidRPr="00621F2A" w:rsidRDefault="00E31BE7" w:rsidP="00C1757F">
      <w:pPr>
        <w:pStyle w:val="6bTraining"/>
        <w:jc w:val="left"/>
        <w:rPr>
          <w:sz w:val="24"/>
          <w:szCs w:val="24"/>
        </w:rPr>
      </w:pPr>
      <w:r w:rsidRPr="00621F2A">
        <w:rPr>
          <w:b/>
          <w:bCs/>
          <w:sz w:val="24"/>
          <w:szCs w:val="24"/>
        </w:rPr>
        <w:t>AI &amp; Automation |</w:t>
      </w:r>
      <w:r w:rsidRPr="00621F2A">
        <w:rPr>
          <w:sz w:val="24"/>
          <w:szCs w:val="24"/>
        </w:rPr>
        <w:t xml:space="preserve"> Vertex AI</w:t>
      </w:r>
      <w:r w:rsidR="00D13590" w:rsidRPr="00621F2A">
        <w:rPr>
          <w:sz w:val="24"/>
          <w:szCs w:val="24"/>
        </w:rPr>
        <w:t xml:space="preserve"> (Gemini API)</w:t>
      </w:r>
      <w:r w:rsidRPr="00621F2A">
        <w:rPr>
          <w:sz w:val="24"/>
          <w:szCs w:val="24"/>
        </w:rPr>
        <w:t>, Azure Video Indexer, GPT-4 APIs</w:t>
      </w:r>
    </w:p>
    <w:p w14:paraId="08DEF152" w14:textId="0DDE65F5" w:rsidR="009032CC" w:rsidRPr="00621F2A" w:rsidRDefault="009032CC" w:rsidP="009032CC">
      <w:pPr>
        <w:pStyle w:val="6bTraining"/>
        <w:jc w:val="left"/>
        <w:rPr>
          <w:sz w:val="24"/>
          <w:szCs w:val="24"/>
        </w:rPr>
      </w:pPr>
      <w:r w:rsidRPr="00621F2A">
        <w:rPr>
          <w:b/>
          <w:bCs/>
          <w:sz w:val="24"/>
          <w:szCs w:val="24"/>
        </w:rPr>
        <w:t>Networking &amp; Security |</w:t>
      </w:r>
      <w:r w:rsidRPr="00621F2A">
        <w:rPr>
          <w:sz w:val="24"/>
          <w:szCs w:val="24"/>
        </w:rPr>
        <w:t xml:space="preserve"> </w:t>
      </w:r>
      <w:r w:rsidR="00801FD6" w:rsidRPr="00621F2A">
        <w:rPr>
          <w:sz w:val="24"/>
          <w:szCs w:val="24"/>
        </w:rPr>
        <w:t>VPC</w:t>
      </w:r>
      <w:r w:rsidRPr="00621F2A">
        <w:rPr>
          <w:sz w:val="24"/>
          <w:szCs w:val="24"/>
        </w:rPr>
        <w:t xml:space="preserve">, Security Groups, </w:t>
      </w:r>
      <w:r w:rsidR="00801FD6" w:rsidRPr="00621F2A">
        <w:rPr>
          <w:sz w:val="24"/>
          <w:szCs w:val="24"/>
        </w:rPr>
        <w:t>Load Balancers, A</w:t>
      </w:r>
      <w:r w:rsidRPr="00621F2A">
        <w:rPr>
          <w:sz w:val="24"/>
          <w:szCs w:val="24"/>
        </w:rPr>
        <w:t>PI Gateway, WAF, Secrets Manager</w:t>
      </w:r>
    </w:p>
    <w:p w14:paraId="7ED1D618" w14:textId="70F32D84" w:rsidR="009032CC" w:rsidRPr="00621F2A" w:rsidRDefault="009032CC" w:rsidP="009032CC">
      <w:pPr>
        <w:pStyle w:val="6bTraining"/>
        <w:jc w:val="left"/>
        <w:rPr>
          <w:sz w:val="24"/>
          <w:szCs w:val="24"/>
        </w:rPr>
      </w:pPr>
      <w:r w:rsidRPr="00621F2A">
        <w:rPr>
          <w:b/>
          <w:bCs/>
          <w:sz w:val="24"/>
          <w:szCs w:val="24"/>
        </w:rPr>
        <w:t>Resilience &amp; Performance |</w:t>
      </w:r>
      <w:r w:rsidRPr="00621F2A">
        <w:rPr>
          <w:sz w:val="24"/>
          <w:szCs w:val="24"/>
        </w:rPr>
        <w:t xml:space="preserve"> Auto Scaling, Multi-AZ, Blue/Green Deployments, Caching Strategies</w:t>
      </w:r>
    </w:p>
    <w:p w14:paraId="49E04A65" w14:textId="77777777" w:rsidR="00E31BE7" w:rsidRPr="00621F2A" w:rsidRDefault="00E31BE7" w:rsidP="00C1757F">
      <w:pPr>
        <w:pStyle w:val="6bTraining"/>
        <w:jc w:val="left"/>
        <w:rPr>
          <w:sz w:val="24"/>
          <w:szCs w:val="24"/>
        </w:rPr>
      </w:pPr>
      <w:r w:rsidRPr="00621F2A">
        <w:rPr>
          <w:b/>
          <w:bCs/>
          <w:sz w:val="24"/>
          <w:szCs w:val="24"/>
        </w:rPr>
        <w:t>Frameworks |</w:t>
      </w:r>
      <w:r w:rsidRPr="00621F2A">
        <w:rPr>
          <w:sz w:val="24"/>
          <w:szCs w:val="24"/>
        </w:rPr>
        <w:t xml:space="preserve"> Spring Boot, Node.js, React, Angular</w:t>
      </w:r>
    </w:p>
    <w:p w14:paraId="1789E64B" w14:textId="1CC2C94C" w:rsidR="00626320" w:rsidRPr="00621F2A" w:rsidRDefault="00626320" w:rsidP="00C1757F">
      <w:pPr>
        <w:pStyle w:val="6bTraining"/>
        <w:jc w:val="left"/>
        <w:rPr>
          <w:b/>
          <w:bCs/>
          <w:sz w:val="24"/>
          <w:szCs w:val="24"/>
        </w:rPr>
      </w:pPr>
      <w:r w:rsidRPr="00621F2A">
        <w:rPr>
          <w:b/>
          <w:bCs/>
          <w:sz w:val="24"/>
          <w:szCs w:val="24"/>
        </w:rPr>
        <w:t>Tools |</w:t>
      </w:r>
      <w:r w:rsidRPr="00621F2A">
        <w:rPr>
          <w:sz w:val="24"/>
          <w:szCs w:val="24"/>
        </w:rPr>
        <w:t xml:space="preserve"> Git, Github, Bitbucket, GitLab, Gradle, Maven, </w:t>
      </w:r>
      <w:r w:rsidR="008E4DED" w:rsidRPr="00621F2A">
        <w:rPr>
          <w:sz w:val="24"/>
          <w:szCs w:val="24"/>
        </w:rPr>
        <w:t xml:space="preserve">Postman, </w:t>
      </w:r>
      <w:r w:rsidRPr="00621F2A">
        <w:rPr>
          <w:sz w:val="24"/>
          <w:szCs w:val="24"/>
        </w:rPr>
        <w:t>Jira, Confluence</w:t>
      </w:r>
    </w:p>
    <w:p w14:paraId="3C92ECB1" w14:textId="149216E8" w:rsidR="00E31BE7" w:rsidRPr="00621F2A" w:rsidRDefault="00E31BE7" w:rsidP="00C1757F">
      <w:pPr>
        <w:pStyle w:val="6bTraining"/>
        <w:jc w:val="left"/>
        <w:rPr>
          <w:sz w:val="24"/>
          <w:szCs w:val="24"/>
        </w:rPr>
      </w:pPr>
      <w:r w:rsidRPr="00621F2A">
        <w:rPr>
          <w:b/>
          <w:bCs/>
          <w:sz w:val="24"/>
          <w:szCs w:val="24"/>
        </w:rPr>
        <w:t>Security &amp; Governance |</w:t>
      </w:r>
      <w:r w:rsidRPr="00621F2A">
        <w:rPr>
          <w:sz w:val="24"/>
          <w:szCs w:val="24"/>
        </w:rPr>
        <w:t xml:space="preserve"> </w:t>
      </w:r>
      <w:r w:rsidR="00D13590" w:rsidRPr="00621F2A">
        <w:rPr>
          <w:sz w:val="24"/>
          <w:szCs w:val="24"/>
        </w:rPr>
        <w:t>IAM, Audit Logging, Cost Optimization, Compliance &amp; Risk Controls</w:t>
      </w:r>
    </w:p>
    <w:p w14:paraId="71905954" w14:textId="6AC5F911" w:rsidR="00E31BE7" w:rsidRPr="00621F2A" w:rsidRDefault="00E31BE7" w:rsidP="00C1757F">
      <w:pPr>
        <w:pStyle w:val="6bTraining"/>
        <w:jc w:val="left"/>
        <w:rPr>
          <w:sz w:val="24"/>
          <w:szCs w:val="24"/>
        </w:rPr>
      </w:pPr>
      <w:r w:rsidRPr="00621F2A">
        <w:rPr>
          <w:b/>
          <w:bCs/>
          <w:sz w:val="24"/>
          <w:szCs w:val="24"/>
        </w:rPr>
        <w:t>Methodologies</w:t>
      </w:r>
      <w:r w:rsidR="00457B6D" w:rsidRPr="00621F2A">
        <w:rPr>
          <w:b/>
          <w:bCs/>
          <w:sz w:val="24"/>
          <w:szCs w:val="24"/>
        </w:rPr>
        <w:t xml:space="preserve"> &amp; Architecture</w:t>
      </w:r>
      <w:r w:rsidRPr="00621F2A">
        <w:rPr>
          <w:b/>
          <w:bCs/>
          <w:sz w:val="24"/>
          <w:szCs w:val="24"/>
        </w:rPr>
        <w:t xml:space="preserve"> |</w:t>
      </w:r>
      <w:r w:rsidRPr="00621F2A">
        <w:rPr>
          <w:sz w:val="24"/>
          <w:szCs w:val="24"/>
        </w:rPr>
        <w:t xml:space="preserve"> Agile</w:t>
      </w:r>
      <w:r w:rsidR="00D13590" w:rsidRPr="00621F2A">
        <w:rPr>
          <w:sz w:val="24"/>
          <w:szCs w:val="24"/>
        </w:rPr>
        <w:t xml:space="preserve"> (Scrum/Kanban)</w:t>
      </w:r>
      <w:r w:rsidRPr="00621F2A">
        <w:rPr>
          <w:sz w:val="24"/>
          <w:szCs w:val="24"/>
        </w:rPr>
        <w:t xml:space="preserve">, Lean, </w:t>
      </w:r>
      <w:r w:rsidR="00626320" w:rsidRPr="00621F2A">
        <w:rPr>
          <w:sz w:val="24"/>
          <w:szCs w:val="24"/>
        </w:rPr>
        <w:t xml:space="preserve">UML, </w:t>
      </w:r>
      <w:r w:rsidRPr="00621F2A">
        <w:rPr>
          <w:sz w:val="24"/>
          <w:szCs w:val="24"/>
        </w:rPr>
        <w:t>C4, DDD</w:t>
      </w:r>
    </w:p>
    <w:p w14:paraId="39D6BE10" w14:textId="77777777" w:rsidR="0089459E" w:rsidRPr="00133C64" w:rsidRDefault="00875520" w:rsidP="00F50A13">
      <w:pPr>
        <w:pStyle w:val="4SectionHeaders"/>
      </w:pPr>
      <w:r>
        <w:t xml:space="preserve">WORK </w:t>
      </w:r>
      <w:r w:rsidR="0089459E" w:rsidRPr="00D62146">
        <w:t>EXPERIENCE</w:t>
      </w:r>
    </w:p>
    <w:p w14:paraId="7E463B4F" w14:textId="1F5C4B53" w:rsidR="0089459E" w:rsidRPr="00621F2A" w:rsidRDefault="00801FD6" w:rsidP="0000781D">
      <w:pPr>
        <w:pStyle w:val="7DegreeNameJobTitle"/>
        <w:tabs>
          <w:tab w:val="right" w:pos="10710"/>
        </w:tabs>
        <w:rPr>
          <w:sz w:val="24"/>
          <w:szCs w:val="24"/>
        </w:rPr>
      </w:pPr>
      <w:r w:rsidRPr="00621F2A">
        <w:rPr>
          <w:sz w:val="24"/>
          <w:szCs w:val="24"/>
        </w:rPr>
        <w:t xml:space="preserve">Cloud </w:t>
      </w:r>
      <w:r w:rsidR="00FE007F" w:rsidRPr="00621F2A">
        <w:rPr>
          <w:sz w:val="24"/>
          <w:szCs w:val="24"/>
        </w:rPr>
        <w:t>Solutions</w:t>
      </w:r>
      <w:r w:rsidRPr="00621F2A">
        <w:rPr>
          <w:sz w:val="24"/>
          <w:szCs w:val="24"/>
        </w:rPr>
        <w:t xml:space="preserve"> Architect / Senior Program Manager</w:t>
      </w:r>
      <w:r w:rsidR="00133C64" w:rsidRPr="00621F2A">
        <w:rPr>
          <w:sz w:val="24"/>
          <w:szCs w:val="24"/>
        </w:rPr>
        <w:tab/>
      </w:r>
      <w:r w:rsidRPr="00621F2A">
        <w:rPr>
          <w:sz w:val="24"/>
          <w:szCs w:val="24"/>
        </w:rPr>
        <w:t>Jul</w:t>
      </w:r>
      <w:r w:rsidR="0065666D" w:rsidRPr="00621F2A">
        <w:rPr>
          <w:sz w:val="24"/>
          <w:szCs w:val="24"/>
        </w:rPr>
        <w:t xml:space="preserve"> </w:t>
      </w:r>
      <w:r w:rsidRPr="00621F2A">
        <w:rPr>
          <w:sz w:val="24"/>
          <w:szCs w:val="24"/>
        </w:rPr>
        <w:t>2023</w:t>
      </w:r>
      <w:r w:rsidR="00133C64" w:rsidRPr="00621F2A">
        <w:rPr>
          <w:sz w:val="24"/>
          <w:szCs w:val="24"/>
        </w:rPr>
        <w:t xml:space="preserve"> – </w:t>
      </w:r>
      <w:r w:rsidR="0000781D" w:rsidRPr="00621F2A">
        <w:rPr>
          <w:sz w:val="24"/>
          <w:szCs w:val="24"/>
        </w:rPr>
        <w:t>Present</w:t>
      </w:r>
    </w:p>
    <w:p w14:paraId="675E3B2F" w14:textId="2964F7F3" w:rsidR="0089459E" w:rsidRPr="00621F2A" w:rsidRDefault="00801FD6" w:rsidP="00875520">
      <w:pPr>
        <w:pStyle w:val="9EmployerName"/>
        <w:tabs>
          <w:tab w:val="right" w:pos="10710"/>
        </w:tabs>
        <w:rPr>
          <w:sz w:val="24"/>
          <w:szCs w:val="24"/>
        </w:rPr>
      </w:pPr>
      <w:r w:rsidRPr="00621F2A">
        <w:rPr>
          <w:b/>
          <w:bCs/>
          <w:sz w:val="24"/>
          <w:szCs w:val="24"/>
        </w:rPr>
        <w:t>Pragya Consulting Services</w:t>
      </w:r>
      <w:r w:rsidRPr="00621F2A">
        <w:rPr>
          <w:sz w:val="24"/>
          <w:szCs w:val="24"/>
        </w:rPr>
        <w:t xml:space="preserve"> (on assignment to </w:t>
      </w:r>
      <w:r w:rsidRPr="00621F2A">
        <w:rPr>
          <w:b/>
          <w:bCs/>
          <w:sz w:val="24"/>
          <w:szCs w:val="24"/>
        </w:rPr>
        <w:t>Al Jazeera Media Network</w:t>
      </w:r>
      <w:r w:rsidRPr="00621F2A">
        <w:rPr>
          <w:sz w:val="24"/>
          <w:szCs w:val="24"/>
        </w:rPr>
        <w:t>)</w:t>
      </w:r>
      <w:r w:rsidR="00875520" w:rsidRPr="00621F2A">
        <w:rPr>
          <w:sz w:val="24"/>
          <w:szCs w:val="24"/>
        </w:rPr>
        <w:t xml:space="preserve"> </w:t>
      </w:r>
      <w:r w:rsidR="00875520" w:rsidRPr="00621F2A">
        <w:rPr>
          <w:sz w:val="24"/>
          <w:szCs w:val="24"/>
        </w:rPr>
        <w:tab/>
      </w:r>
      <w:r w:rsidRPr="00621F2A">
        <w:rPr>
          <w:sz w:val="24"/>
          <w:szCs w:val="24"/>
        </w:rPr>
        <w:t>Brussels, Belgium</w:t>
      </w:r>
    </w:p>
    <w:p w14:paraId="35E75788" w14:textId="3C04DD64" w:rsidR="00801FD6" w:rsidRPr="00621F2A" w:rsidRDefault="00801FD6" w:rsidP="00801FD6">
      <w:pPr>
        <w:pStyle w:val="6BulletPoints"/>
        <w:rPr>
          <w:rFonts w:cs="Times New Roman"/>
          <w:spacing w:val="0"/>
          <w:sz w:val="24"/>
          <w:szCs w:val="24"/>
        </w:rPr>
      </w:pPr>
      <w:r w:rsidRPr="00621F2A">
        <w:rPr>
          <w:sz w:val="24"/>
          <w:szCs w:val="24"/>
        </w:rPr>
        <w:t xml:space="preserve">Architected </w:t>
      </w:r>
      <w:r w:rsidRPr="00621F2A">
        <w:rPr>
          <w:rStyle w:val="Strong"/>
          <w:sz w:val="24"/>
          <w:szCs w:val="24"/>
        </w:rPr>
        <w:t>multi-region cloud infrastructure</w:t>
      </w:r>
      <w:r w:rsidRPr="00621F2A">
        <w:rPr>
          <w:sz w:val="24"/>
          <w:szCs w:val="24"/>
        </w:rPr>
        <w:t xml:space="preserve"> across AWS, Azure, and GCP, ensuring high availability and scalability for global news and media workloads.</w:t>
      </w:r>
    </w:p>
    <w:p w14:paraId="0715DA4C" w14:textId="45CD7491" w:rsidR="00801FD6" w:rsidRPr="00621F2A" w:rsidRDefault="00801FD6" w:rsidP="00801FD6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Led the </w:t>
      </w:r>
      <w:r w:rsidRPr="00621F2A">
        <w:rPr>
          <w:rStyle w:val="Strong"/>
          <w:sz w:val="24"/>
          <w:szCs w:val="24"/>
        </w:rPr>
        <w:t>modernization of legacy media platforms</w:t>
      </w:r>
      <w:r w:rsidRPr="00621F2A">
        <w:rPr>
          <w:sz w:val="24"/>
          <w:szCs w:val="24"/>
        </w:rPr>
        <w:t>, migrating to cloud-native architectures that improved reliability by 40 % and cut operational costs by 30 %.</w:t>
      </w:r>
    </w:p>
    <w:p w14:paraId="6C643993" w14:textId="7419652B" w:rsidR="00801FD6" w:rsidRPr="00621F2A" w:rsidRDefault="00801FD6" w:rsidP="00801FD6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Established </w:t>
      </w:r>
      <w:r w:rsidRPr="00621F2A">
        <w:rPr>
          <w:rStyle w:val="Strong"/>
          <w:sz w:val="24"/>
          <w:szCs w:val="24"/>
        </w:rPr>
        <w:t>DevOps standards and CI/CD pipelines</w:t>
      </w:r>
      <w:r w:rsidRPr="00621F2A">
        <w:rPr>
          <w:sz w:val="24"/>
          <w:szCs w:val="24"/>
        </w:rPr>
        <w:t>, reducing deployment cycles from days to hours.</w:t>
      </w:r>
    </w:p>
    <w:p w14:paraId="5C019D6F" w14:textId="2818E583" w:rsidR="00801FD6" w:rsidRPr="00621F2A" w:rsidRDefault="00801FD6" w:rsidP="00801FD6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Developed an </w:t>
      </w:r>
      <w:r w:rsidRPr="00621F2A">
        <w:rPr>
          <w:rStyle w:val="Strong"/>
          <w:sz w:val="24"/>
          <w:szCs w:val="24"/>
        </w:rPr>
        <w:t>Observability Playbook</w:t>
      </w:r>
      <w:r w:rsidRPr="00621F2A">
        <w:rPr>
          <w:sz w:val="24"/>
          <w:szCs w:val="24"/>
        </w:rPr>
        <w:t xml:space="preserve"> and directed bi-weekly and quarterly QoS reviews, boosting monitoring accuracy to 95 % and shortening incident response by 25 %.</w:t>
      </w:r>
    </w:p>
    <w:p w14:paraId="45018DDB" w14:textId="12DC7E5F" w:rsidR="00801FD6" w:rsidRPr="00621F2A" w:rsidRDefault="00801FD6" w:rsidP="00801FD6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Partnered with the </w:t>
      </w:r>
      <w:r w:rsidRPr="00621F2A">
        <w:rPr>
          <w:rStyle w:val="Strong"/>
          <w:sz w:val="24"/>
          <w:szCs w:val="24"/>
        </w:rPr>
        <w:t>JaWaCloud data warehouse</w:t>
      </w:r>
      <w:r w:rsidR="00CD7CFE" w:rsidRPr="00621F2A">
        <w:rPr>
          <w:rStyle w:val="Strong"/>
          <w:sz w:val="24"/>
          <w:szCs w:val="24"/>
        </w:rPr>
        <w:t xml:space="preserve"> (BigQuery)</w:t>
      </w:r>
      <w:r w:rsidRPr="00621F2A">
        <w:rPr>
          <w:sz w:val="24"/>
          <w:szCs w:val="24"/>
        </w:rPr>
        <w:t xml:space="preserve"> team to migrate ETL jobs to Cloud Run Jobs and publish custom metrics to enhance visibility and cost governance.</w:t>
      </w:r>
    </w:p>
    <w:p w14:paraId="67ABDEED" w14:textId="491DE1DB" w:rsidR="00801FD6" w:rsidRPr="00621F2A" w:rsidRDefault="00801FD6" w:rsidP="00801FD6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Built a </w:t>
      </w:r>
      <w:r w:rsidRPr="00621F2A">
        <w:rPr>
          <w:rStyle w:val="Strong"/>
          <w:sz w:val="24"/>
          <w:szCs w:val="24"/>
        </w:rPr>
        <w:t>multi-cloud Video AI platform</w:t>
      </w:r>
      <w:r w:rsidRPr="00621F2A">
        <w:rPr>
          <w:sz w:val="24"/>
          <w:szCs w:val="24"/>
        </w:rPr>
        <w:t xml:space="preserve"> using Azure Video Indexer, GPT-4 APIs, and Vertex AI, processing thousands of hours of video for transcription and translation.</w:t>
      </w:r>
    </w:p>
    <w:p w14:paraId="16F30386" w14:textId="0979BA2E" w:rsidR="008822F2" w:rsidRPr="00621F2A" w:rsidRDefault="00801FD6" w:rsidP="00C83011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Conducted </w:t>
      </w:r>
      <w:r w:rsidRPr="00621F2A">
        <w:rPr>
          <w:rStyle w:val="Strong"/>
          <w:sz w:val="24"/>
          <w:szCs w:val="24"/>
        </w:rPr>
        <w:t>architecture reviews, cost audits, and technical mentoring</w:t>
      </w:r>
      <w:r w:rsidRPr="00621F2A">
        <w:rPr>
          <w:sz w:val="24"/>
          <w:szCs w:val="24"/>
        </w:rPr>
        <w:t xml:space="preserve"> to strengthen reliability, performance, and engineering excellence.</w:t>
      </w:r>
    </w:p>
    <w:p w14:paraId="03DAF03E" w14:textId="15EE85E5" w:rsidR="00875520" w:rsidRPr="00621F2A" w:rsidRDefault="00801FD6" w:rsidP="00875520">
      <w:pPr>
        <w:pStyle w:val="7DegreeNameJobTitle"/>
        <w:tabs>
          <w:tab w:val="right" w:pos="10710"/>
        </w:tabs>
        <w:rPr>
          <w:sz w:val="24"/>
          <w:szCs w:val="24"/>
        </w:rPr>
      </w:pPr>
      <w:r w:rsidRPr="00621F2A">
        <w:rPr>
          <w:sz w:val="24"/>
          <w:szCs w:val="24"/>
        </w:rPr>
        <w:t>Cloud Software Architect / Technical Product Manager</w:t>
      </w:r>
      <w:r w:rsidR="00CB558F" w:rsidRPr="00621F2A">
        <w:rPr>
          <w:sz w:val="24"/>
          <w:szCs w:val="24"/>
        </w:rPr>
        <w:t xml:space="preserve"> / Lead Software Engineer</w:t>
      </w:r>
      <w:r w:rsidR="00875520" w:rsidRPr="00621F2A">
        <w:rPr>
          <w:sz w:val="24"/>
          <w:szCs w:val="24"/>
        </w:rPr>
        <w:tab/>
      </w:r>
      <w:r w:rsidRPr="00621F2A">
        <w:rPr>
          <w:sz w:val="24"/>
          <w:szCs w:val="24"/>
        </w:rPr>
        <w:t>Jan</w:t>
      </w:r>
      <w:r w:rsidR="00875520" w:rsidRPr="00621F2A">
        <w:rPr>
          <w:sz w:val="24"/>
          <w:szCs w:val="24"/>
        </w:rPr>
        <w:t xml:space="preserve"> </w:t>
      </w:r>
      <w:r w:rsidRPr="00621F2A">
        <w:rPr>
          <w:sz w:val="24"/>
          <w:szCs w:val="24"/>
        </w:rPr>
        <w:t>2015</w:t>
      </w:r>
      <w:r w:rsidR="00875520" w:rsidRPr="00621F2A">
        <w:rPr>
          <w:sz w:val="24"/>
          <w:szCs w:val="24"/>
        </w:rPr>
        <w:t xml:space="preserve"> – </w:t>
      </w:r>
      <w:r w:rsidRPr="00621F2A">
        <w:rPr>
          <w:sz w:val="24"/>
          <w:szCs w:val="24"/>
        </w:rPr>
        <w:t>Jun 2023</w:t>
      </w:r>
    </w:p>
    <w:p w14:paraId="013F35B9" w14:textId="6949ED46" w:rsidR="00875520" w:rsidRPr="00621F2A" w:rsidRDefault="00801FD6" w:rsidP="00875520">
      <w:pPr>
        <w:pStyle w:val="9EmployerName"/>
        <w:tabs>
          <w:tab w:val="right" w:pos="10710"/>
        </w:tabs>
        <w:rPr>
          <w:sz w:val="24"/>
          <w:szCs w:val="24"/>
        </w:rPr>
      </w:pPr>
      <w:r w:rsidRPr="00621F2A">
        <w:rPr>
          <w:b/>
          <w:bCs/>
          <w:sz w:val="24"/>
          <w:szCs w:val="24"/>
        </w:rPr>
        <w:t>Trilogy Enterprises</w:t>
      </w:r>
      <w:r w:rsidR="00875520" w:rsidRPr="00621F2A">
        <w:rPr>
          <w:sz w:val="24"/>
          <w:szCs w:val="24"/>
        </w:rPr>
        <w:t xml:space="preserve"> </w:t>
      </w:r>
      <w:r w:rsidR="00875520" w:rsidRPr="00621F2A">
        <w:rPr>
          <w:sz w:val="24"/>
          <w:szCs w:val="24"/>
        </w:rPr>
        <w:tab/>
      </w:r>
      <w:r w:rsidRPr="00621F2A">
        <w:rPr>
          <w:sz w:val="24"/>
          <w:szCs w:val="24"/>
        </w:rPr>
        <w:t>Austin, Texas (Remote)</w:t>
      </w:r>
    </w:p>
    <w:p w14:paraId="628DD77D" w14:textId="7D2BA5CD" w:rsidR="00CB558F" w:rsidRPr="00621F2A" w:rsidRDefault="00CB558F" w:rsidP="00FE007F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Architected and scaled </w:t>
      </w:r>
      <w:r w:rsidRPr="00621F2A">
        <w:rPr>
          <w:rStyle w:val="Strong"/>
          <w:sz w:val="24"/>
          <w:szCs w:val="24"/>
        </w:rPr>
        <w:t>CloudFix</w:t>
      </w:r>
      <w:r w:rsidRPr="00621F2A">
        <w:rPr>
          <w:sz w:val="24"/>
          <w:szCs w:val="24"/>
        </w:rPr>
        <w:t>, an AWS cost-optimization platform delivering $100M+ cumulative savings across enterprise customers.</w:t>
      </w:r>
    </w:p>
    <w:p w14:paraId="7690B4AB" w14:textId="65E2068C" w:rsidR="00CB558F" w:rsidRPr="00621F2A" w:rsidRDefault="00CB558F" w:rsidP="00CB558F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Centralized </w:t>
      </w:r>
      <w:r w:rsidRPr="00621F2A">
        <w:rPr>
          <w:rStyle w:val="Strong"/>
          <w:sz w:val="24"/>
          <w:szCs w:val="24"/>
        </w:rPr>
        <w:t>IT operations for 5K+ global engineers</w:t>
      </w:r>
      <w:r w:rsidRPr="00621F2A">
        <w:rPr>
          <w:sz w:val="24"/>
          <w:szCs w:val="24"/>
        </w:rPr>
        <w:t>, achieving 85 % cost savings through automation and unified tooling.</w:t>
      </w:r>
    </w:p>
    <w:p w14:paraId="286FF14B" w14:textId="5D1FD37A" w:rsidR="00CB558F" w:rsidRPr="00621F2A" w:rsidRDefault="00CB558F" w:rsidP="00CB558F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Led </w:t>
      </w:r>
      <w:r w:rsidRPr="00621F2A">
        <w:rPr>
          <w:rStyle w:val="Strong"/>
          <w:sz w:val="24"/>
          <w:szCs w:val="24"/>
        </w:rPr>
        <w:t>20+ senior SREs</w:t>
      </w:r>
      <w:r w:rsidRPr="00621F2A">
        <w:rPr>
          <w:sz w:val="24"/>
          <w:szCs w:val="24"/>
        </w:rPr>
        <w:t>, improving productivity 4× via process optimization and clear delivery workflows.</w:t>
      </w:r>
    </w:p>
    <w:p w14:paraId="698896BF" w14:textId="4AAB5344" w:rsidR="00CB558F" w:rsidRPr="00621F2A" w:rsidRDefault="00CB558F" w:rsidP="00CB558F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lastRenderedPageBreak/>
        <w:t xml:space="preserve">Designed </w:t>
      </w:r>
      <w:r w:rsidRPr="00621F2A">
        <w:rPr>
          <w:rStyle w:val="Strong"/>
          <w:sz w:val="24"/>
          <w:szCs w:val="24"/>
        </w:rPr>
        <w:t>lean software assembly lines</w:t>
      </w:r>
      <w:r w:rsidRPr="00621F2A">
        <w:rPr>
          <w:sz w:val="24"/>
          <w:szCs w:val="24"/>
        </w:rPr>
        <w:t xml:space="preserve"> enabling continuous, 24/7 product delivery across multiple geographies.</w:t>
      </w:r>
    </w:p>
    <w:p w14:paraId="380C08AF" w14:textId="7B156DE7" w:rsidR="00CB558F" w:rsidRPr="00621F2A" w:rsidRDefault="00CB558F" w:rsidP="00CB558F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Authored </w:t>
      </w:r>
      <w:r w:rsidRPr="00621F2A">
        <w:rPr>
          <w:rStyle w:val="Strong"/>
          <w:sz w:val="24"/>
          <w:szCs w:val="24"/>
        </w:rPr>
        <w:t>M&amp;A IT transition playbooks</w:t>
      </w:r>
      <w:r w:rsidRPr="00621F2A">
        <w:rPr>
          <w:sz w:val="24"/>
          <w:szCs w:val="24"/>
        </w:rPr>
        <w:t xml:space="preserve"> integrating 15+ acquisitions into standardized cloud infrastructure.</w:t>
      </w:r>
    </w:p>
    <w:p w14:paraId="7CDC2FC9" w14:textId="520DC6B3" w:rsidR="009E0638" w:rsidRPr="00621F2A" w:rsidRDefault="00CB558F" w:rsidP="006C5CC6">
      <w:pPr>
        <w:pStyle w:val="6BulletPoints"/>
        <w:rPr>
          <w:b/>
          <w:bCs/>
          <w:sz w:val="24"/>
          <w:szCs w:val="24"/>
        </w:rPr>
      </w:pPr>
      <w:r w:rsidRPr="00621F2A">
        <w:rPr>
          <w:sz w:val="24"/>
          <w:szCs w:val="24"/>
        </w:rPr>
        <w:t xml:space="preserve">Created AWS-based tools for </w:t>
      </w:r>
      <w:r w:rsidRPr="00621F2A">
        <w:rPr>
          <w:rStyle w:val="Strong"/>
          <w:sz w:val="24"/>
          <w:szCs w:val="24"/>
        </w:rPr>
        <w:t>specification ordering, ranking, and engineering bootcamps</w:t>
      </w:r>
      <w:r w:rsidRPr="00621F2A">
        <w:rPr>
          <w:sz w:val="24"/>
          <w:szCs w:val="24"/>
        </w:rPr>
        <w:t>, cutting operational overhead by 75 %.</w:t>
      </w:r>
    </w:p>
    <w:p w14:paraId="239ACB1D" w14:textId="38A44F67" w:rsidR="00701F62" w:rsidRPr="00621F2A" w:rsidRDefault="00701F62" w:rsidP="00701F62">
      <w:pPr>
        <w:pStyle w:val="7DegreeNameJobTitle"/>
        <w:tabs>
          <w:tab w:val="right" w:pos="10710"/>
        </w:tabs>
        <w:rPr>
          <w:sz w:val="24"/>
          <w:szCs w:val="24"/>
        </w:rPr>
      </w:pPr>
      <w:r w:rsidRPr="00621F2A">
        <w:rPr>
          <w:sz w:val="24"/>
          <w:szCs w:val="24"/>
        </w:rPr>
        <w:t>Technical Co-founder/ Software Architect</w:t>
      </w:r>
      <w:r w:rsidRPr="00621F2A">
        <w:rPr>
          <w:sz w:val="24"/>
          <w:szCs w:val="24"/>
        </w:rPr>
        <w:tab/>
      </w:r>
      <w:r w:rsidR="00AD2067">
        <w:rPr>
          <w:sz w:val="24"/>
          <w:szCs w:val="24"/>
        </w:rPr>
        <w:t>Nov</w:t>
      </w:r>
      <w:r w:rsidRPr="00621F2A">
        <w:rPr>
          <w:sz w:val="24"/>
          <w:szCs w:val="24"/>
        </w:rPr>
        <w:t xml:space="preserve"> 2013 – Dec 2014</w:t>
      </w:r>
    </w:p>
    <w:p w14:paraId="62F1D793" w14:textId="6E6490B0" w:rsidR="00701F62" w:rsidRPr="00621F2A" w:rsidRDefault="00701F62" w:rsidP="00701F62">
      <w:pPr>
        <w:pStyle w:val="7DegreeNameJobTitle"/>
        <w:tabs>
          <w:tab w:val="right" w:pos="10710"/>
        </w:tabs>
        <w:spacing w:after="80"/>
        <w:rPr>
          <w:b w:val="0"/>
          <w:bCs w:val="0"/>
          <w:sz w:val="24"/>
          <w:szCs w:val="24"/>
        </w:rPr>
      </w:pPr>
      <w:r w:rsidRPr="00621F2A">
        <w:rPr>
          <w:b w:val="0"/>
          <w:bCs w:val="0"/>
          <w:sz w:val="24"/>
          <w:szCs w:val="24"/>
        </w:rPr>
        <w:t xml:space="preserve">Tissow Technology Ventures </w:t>
      </w:r>
      <w:r w:rsidRPr="00621F2A">
        <w:rPr>
          <w:b w:val="0"/>
          <w:bCs w:val="0"/>
          <w:sz w:val="24"/>
          <w:szCs w:val="24"/>
        </w:rPr>
        <w:tab/>
        <w:t>Chennai, India</w:t>
      </w:r>
    </w:p>
    <w:p w14:paraId="79F00328" w14:textId="69279EE5" w:rsidR="00701F62" w:rsidRPr="00621F2A" w:rsidRDefault="00701F62" w:rsidP="00701F62">
      <w:pPr>
        <w:pStyle w:val="6BulletPoints"/>
        <w:rPr>
          <w:rFonts w:cs="Times New Roman"/>
          <w:spacing w:val="0"/>
          <w:sz w:val="24"/>
          <w:szCs w:val="24"/>
        </w:rPr>
      </w:pPr>
      <w:r w:rsidRPr="00621F2A">
        <w:rPr>
          <w:sz w:val="24"/>
          <w:szCs w:val="24"/>
        </w:rPr>
        <w:t xml:space="preserve">Co-founded and led engineering for </w:t>
      </w:r>
      <w:r w:rsidRPr="00621F2A">
        <w:rPr>
          <w:rStyle w:val="Strong"/>
          <w:sz w:val="24"/>
          <w:szCs w:val="24"/>
        </w:rPr>
        <w:t>Humingo</w:t>
      </w:r>
      <w:r w:rsidRPr="00621F2A">
        <w:rPr>
          <w:sz w:val="24"/>
          <w:szCs w:val="24"/>
        </w:rPr>
        <w:t xml:space="preserve">, an e-commerce product discovery and aggregation platform built using Cloudera Hadoop, Apache Solr, Lucene, HDFS, </w:t>
      </w:r>
      <w:r w:rsidR="009C3DA4">
        <w:rPr>
          <w:sz w:val="24"/>
          <w:szCs w:val="24"/>
        </w:rPr>
        <w:t xml:space="preserve">HBase, </w:t>
      </w:r>
      <w:r w:rsidRPr="00621F2A">
        <w:rPr>
          <w:sz w:val="24"/>
          <w:szCs w:val="24"/>
        </w:rPr>
        <w:t>Zookeeper</w:t>
      </w:r>
      <w:r w:rsidR="008B4C83">
        <w:rPr>
          <w:sz w:val="24"/>
          <w:szCs w:val="24"/>
        </w:rPr>
        <w:t>, and Kafka</w:t>
      </w:r>
      <w:r w:rsidRPr="00621F2A">
        <w:rPr>
          <w:sz w:val="24"/>
          <w:szCs w:val="24"/>
        </w:rPr>
        <w:t>.</w:t>
      </w:r>
    </w:p>
    <w:p w14:paraId="07B617AF" w14:textId="0AE11EAA" w:rsidR="00701F62" w:rsidRPr="00621F2A" w:rsidRDefault="00701F62" w:rsidP="00701F62">
      <w:pPr>
        <w:pStyle w:val="6BulletPoints"/>
        <w:rPr>
          <w:sz w:val="24"/>
          <w:szCs w:val="24"/>
        </w:rPr>
      </w:pPr>
      <w:r w:rsidRPr="00621F2A">
        <w:rPr>
          <w:rStyle w:val="Strong"/>
          <w:sz w:val="24"/>
          <w:szCs w:val="24"/>
        </w:rPr>
        <w:t>Re-architected Ticketgoose</w:t>
      </w:r>
      <w:r w:rsidRPr="00621F2A">
        <w:rPr>
          <w:sz w:val="24"/>
          <w:szCs w:val="24"/>
        </w:rPr>
        <w:t>, a bus-ticketing platform, modernizing its backend with Spring Framework to improve scalability and reduce operational complexity.</w:t>
      </w:r>
    </w:p>
    <w:p w14:paraId="6FB75BAE" w14:textId="54E58371" w:rsidR="00701F62" w:rsidRPr="00621F2A" w:rsidRDefault="00701F62" w:rsidP="00701F62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Drove </w:t>
      </w:r>
      <w:r w:rsidRPr="00621F2A">
        <w:rPr>
          <w:rStyle w:val="Strong"/>
          <w:sz w:val="24"/>
          <w:szCs w:val="24"/>
        </w:rPr>
        <w:t>cloud cost optimization</w:t>
      </w:r>
      <w:r w:rsidRPr="00621F2A">
        <w:rPr>
          <w:sz w:val="24"/>
          <w:szCs w:val="24"/>
        </w:rPr>
        <w:t>, reducing total cost of ownership by 50 % by shifting workloads between AWS and Linode.</w:t>
      </w:r>
    </w:p>
    <w:p w14:paraId="437118CB" w14:textId="52E36487" w:rsidR="00701F62" w:rsidRPr="00621F2A" w:rsidRDefault="00701F62" w:rsidP="00387A1F">
      <w:pPr>
        <w:pStyle w:val="6BulletPoints"/>
        <w:rPr>
          <w:rFonts w:cs="Times New Roman"/>
          <w:spacing w:val="0"/>
          <w:sz w:val="24"/>
          <w:szCs w:val="24"/>
        </w:rPr>
      </w:pPr>
      <w:r w:rsidRPr="00621F2A">
        <w:rPr>
          <w:sz w:val="24"/>
          <w:szCs w:val="24"/>
        </w:rPr>
        <w:t xml:space="preserve">Implemented </w:t>
      </w:r>
      <w:r w:rsidRPr="00621F2A">
        <w:rPr>
          <w:rStyle w:val="Strong"/>
          <w:sz w:val="24"/>
          <w:szCs w:val="24"/>
        </w:rPr>
        <w:t>continuous delivery pipelines</w:t>
      </w:r>
      <w:r w:rsidRPr="00621F2A">
        <w:rPr>
          <w:sz w:val="24"/>
          <w:szCs w:val="24"/>
        </w:rPr>
        <w:t xml:space="preserve"> and early microservice patterns, improving deployment consistency and team velocity.</w:t>
      </w:r>
    </w:p>
    <w:p w14:paraId="750D4F6E" w14:textId="5020595B" w:rsidR="001C6736" w:rsidRPr="00621F2A" w:rsidRDefault="001C6736" w:rsidP="001C6736">
      <w:pPr>
        <w:pStyle w:val="7DegreeNameJobTitle"/>
        <w:tabs>
          <w:tab w:val="right" w:pos="10710"/>
        </w:tabs>
        <w:rPr>
          <w:sz w:val="24"/>
          <w:szCs w:val="24"/>
        </w:rPr>
      </w:pPr>
      <w:r w:rsidRPr="00621F2A">
        <w:rPr>
          <w:sz w:val="24"/>
          <w:szCs w:val="24"/>
        </w:rPr>
        <w:t>Senior Associate / Software Architect</w:t>
      </w:r>
      <w:r w:rsidRPr="00621F2A">
        <w:rPr>
          <w:sz w:val="24"/>
          <w:szCs w:val="24"/>
        </w:rPr>
        <w:tab/>
      </w:r>
      <w:r w:rsidR="00F13152" w:rsidRPr="00621F2A">
        <w:rPr>
          <w:sz w:val="24"/>
          <w:szCs w:val="24"/>
        </w:rPr>
        <w:t>Dec</w:t>
      </w:r>
      <w:r w:rsidRPr="00621F2A">
        <w:rPr>
          <w:sz w:val="24"/>
          <w:szCs w:val="24"/>
        </w:rPr>
        <w:t xml:space="preserve"> 201</w:t>
      </w:r>
      <w:r w:rsidR="00F13152" w:rsidRPr="00621F2A">
        <w:rPr>
          <w:sz w:val="24"/>
          <w:szCs w:val="24"/>
        </w:rPr>
        <w:t>1</w:t>
      </w:r>
      <w:r w:rsidRPr="00621F2A">
        <w:rPr>
          <w:sz w:val="24"/>
          <w:szCs w:val="24"/>
        </w:rPr>
        <w:t xml:space="preserve"> – </w:t>
      </w:r>
      <w:r w:rsidR="00F13152" w:rsidRPr="00621F2A">
        <w:rPr>
          <w:sz w:val="24"/>
          <w:szCs w:val="24"/>
        </w:rPr>
        <w:t xml:space="preserve">Oct </w:t>
      </w:r>
      <w:r w:rsidRPr="00621F2A">
        <w:rPr>
          <w:sz w:val="24"/>
          <w:szCs w:val="24"/>
        </w:rPr>
        <w:t>201</w:t>
      </w:r>
      <w:r w:rsidR="00F13152" w:rsidRPr="00621F2A">
        <w:rPr>
          <w:sz w:val="24"/>
          <w:szCs w:val="24"/>
        </w:rPr>
        <w:t>3</w:t>
      </w:r>
    </w:p>
    <w:p w14:paraId="1AAD29FF" w14:textId="1FDA7443" w:rsidR="001C6736" w:rsidRPr="00621F2A" w:rsidRDefault="001C6736" w:rsidP="001C6736">
      <w:pPr>
        <w:pStyle w:val="7DegreeNameJobTitle"/>
        <w:tabs>
          <w:tab w:val="right" w:pos="10710"/>
        </w:tabs>
        <w:spacing w:after="80"/>
        <w:rPr>
          <w:b w:val="0"/>
          <w:bCs w:val="0"/>
          <w:sz w:val="24"/>
          <w:szCs w:val="24"/>
        </w:rPr>
      </w:pPr>
      <w:r w:rsidRPr="00621F2A">
        <w:rPr>
          <w:b w:val="0"/>
          <w:bCs w:val="0"/>
          <w:sz w:val="24"/>
          <w:szCs w:val="24"/>
        </w:rPr>
        <w:t xml:space="preserve">Nallan Technology Ventures </w:t>
      </w:r>
      <w:r w:rsidRPr="00621F2A">
        <w:rPr>
          <w:b w:val="0"/>
          <w:bCs w:val="0"/>
          <w:sz w:val="24"/>
          <w:szCs w:val="24"/>
        </w:rPr>
        <w:tab/>
        <w:t>Chennai, India</w:t>
      </w:r>
    </w:p>
    <w:p w14:paraId="560C0780" w14:textId="49B3ED93" w:rsidR="002D3DE8" w:rsidRPr="00621F2A" w:rsidRDefault="002D3DE8" w:rsidP="002D3DE8">
      <w:pPr>
        <w:pStyle w:val="6BulletPoints"/>
        <w:rPr>
          <w:rFonts w:cs="Times New Roman"/>
          <w:spacing w:val="0"/>
          <w:sz w:val="24"/>
          <w:szCs w:val="24"/>
        </w:rPr>
      </w:pPr>
      <w:r w:rsidRPr="00621F2A">
        <w:rPr>
          <w:sz w:val="24"/>
          <w:szCs w:val="24"/>
        </w:rPr>
        <w:t xml:space="preserve">Architected and developed </w:t>
      </w:r>
      <w:r w:rsidRPr="00621F2A">
        <w:rPr>
          <w:rStyle w:val="Strong"/>
          <w:sz w:val="24"/>
          <w:szCs w:val="24"/>
        </w:rPr>
        <w:t>Kachyng</w:t>
      </w:r>
      <w:r w:rsidRPr="00621F2A">
        <w:rPr>
          <w:sz w:val="24"/>
          <w:szCs w:val="24"/>
        </w:rPr>
        <w:t>, a PCI-compliant mobile payments platform enabling one-click checkout and reducing transaction time by 50 %.</w:t>
      </w:r>
    </w:p>
    <w:p w14:paraId="26889F2E" w14:textId="0E7AB8A5" w:rsidR="002D3DE8" w:rsidRPr="00621F2A" w:rsidRDefault="002D3DE8" w:rsidP="002D3DE8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Led the </w:t>
      </w:r>
      <w:r w:rsidRPr="00621F2A">
        <w:rPr>
          <w:rStyle w:val="Strong"/>
          <w:sz w:val="24"/>
          <w:szCs w:val="24"/>
        </w:rPr>
        <w:t>PCI DSS compliance initiative</w:t>
      </w:r>
      <w:r w:rsidRPr="00621F2A">
        <w:rPr>
          <w:sz w:val="24"/>
          <w:szCs w:val="24"/>
        </w:rPr>
        <w:t>, implementing encryption, tokenization, and secure key management to pass all compliance audits successfully.</w:t>
      </w:r>
    </w:p>
    <w:p w14:paraId="624F6DD8" w14:textId="6D361750" w:rsidR="002D3DE8" w:rsidRPr="00621F2A" w:rsidRDefault="002D3DE8" w:rsidP="002D3DE8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Designed </w:t>
      </w:r>
      <w:r w:rsidRPr="00621F2A">
        <w:rPr>
          <w:rStyle w:val="Strong"/>
          <w:sz w:val="24"/>
          <w:szCs w:val="24"/>
        </w:rPr>
        <w:t>microservice-style APIs</w:t>
      </w:r>
      <w:r w:rsidRPr="00621F2A">
        <w:rPr>
          <w:sz w:val="24"/>
          <w:szCs w:val="24"/>
        </w:rPr>
        <w:t xml:space="preserve"> and modular payment components, enhancing scalability and maintainability.</w:t>
      </w:r>
    </w:p>
    <w:p w14:paraId="291A67D0" w14:textId="5C16752F" w:rsidR="001C6736" w:rsidRPr="00621F2A" w:rsidRDefault="002D3DE8" w:rsidP="002D3DE8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Collaborated with partners and acquirers to ensure </w:t>
      </w:r>
      <w:r w:rsidRPr="00621F2A">
        <w:rPr>
          <w:rStyle w:val="Strong"/>
          <w:sz w:val="24"/>
          <w:szCs w:val="24"/>
        </w:rPr>
        <w:t>secure payment processing</w:t>
      </w:r>
      <w:r w:rsidRPr="00621F2A">
        <w:rPr>
          <w:sz w:val="24"/>
          <w:szCs w:val="24"/>
        </w:rPr>
        <w:t xml:space="preserve"> and regulatory alignment.</w:t>
      </w:r>
    </w:p>
    <w:p w14:paraId="556254D5" w14:textId="2C884802" w:rsidR="00A16B70" w:rsidRPr="00621F2A" w:rsidRDefault="00A16B70" w:rsidP="00A16B70">
      <w:pPr>
        <w:pStyle w:val="7DegreeNameJobTitle"/>
        <w:tabs>
          <w:tab w:val="right" w:pos="10710"/>
        </w:tabs>
        <w:rPr>
          <w:sz w:val="24"/>
          <w:szCs w:val="24"/>
        </w:rPr>
      </w:pPr>
      <w:r w:rsidRPr="00621F2A">
        <w:rPr>
          <w:sz w:val="24"/>
          <w:szCs w:val="24"/>
        </w:rPr>
        <w:t>Technical Co-founder / Software Engineer</w:t>
      </w:r>
      <w:r w:rsidRPr="00621F2A">
        <w:rPr>
          <w:sz w:val="24"/>
          <w:szCs w:val="24"/>
        </w:rPr>
        <w:tab/>
      </w:r>
      <w:r w:rsidR="00AD2067">
        <w:rPr>
          <w:sz w:val="24"/>
          <w:szCs w:val="24"/>
        </w:rPr>
        <w:t>Sep</w:t>
      </w:r>
      <w:r w:rsidRPr="00621F2A">
        <w:rPr>
          <w:sz w:val="24"/>
          <w:szCs w:val="24"/>
        </w:rPr>
        <w:t xml:space="preserve"> 2010 – </w:t>
      </w:r>
      <w:r w:rsidR="00AD2067">
        <w:rPr>
          <w:sz w:val="24"/>
          <w:szCs w:val="24"/>
        </w:rPr>
        <w:t>Nov</w:t>
      </w:r>
      <w:r w:rsidRPr="00621F2A">
        <w:rPr>
          <w:sz w:val="24"/>
          <w:szCs w:val="24"/>
        </w:rPr>
        <w:t xml:space="preserve"> 2011</w:t>
      </w:r>
    </w:p>
    <w:p w14:paraId="385D6085" w14:textId="62748CBD" w:rsidR="00A16B70" w:rsidRPr="00621F2A" w:rsidRDefault="00F50EC8" w:rsidP="00A16B70">
      <w:pPr>
        <w:pStyle w:val="7DegreeNameJobTitle"/>
        <w:tabs>
          <w:tab w:val="right" w:pos="10710"/>
        </w:tabs>
        <w:spacing w:after="80"/>
        <w:rPr>
          <w:b w:val="0"/>
          <w:bCs w:val="0"/>
          <w:sz w:val="24"/>
          <w:szCs w:val="24"/>
        </w:rPr>
      </w:pPr>
      <w:r w:rsidRPr="00621F2A">
        <w:rPr>
          <w:b w:val="0"/>
          <w:bCs w:val="0"/>
          <w:sz w:val="24"/>
          <w:szCs w:val="24"/>
        </w:rPr>
        <w:t>EMRG Software Solution</w:t>
      </w:r>
      <w:r w:rsidR="009A6A2F" w:rsidRPr="00621F2A">
        <w:rPr>
          <w:b w:val="0"/>
          <w:bCs w:val="0"/>
          <w:sz w:val="24"/>
          <w:szCs w:val="24"/>
        </w:rPr>
        <w:t>s</w:t>
      </w:r>
      <w:r w:rsidR="00A16B70" w:rsidRPr="00621F2A">
        <w:rPr>
          <w:b w:val="0"/>
          <w:bCs w:val="0"/>
          <w:sz w:val="24"/>
          <w:szCs w:val="24"/>
        </w:rPr>
        <w:t xml:space="preserve"> </w:t>
      </w:r>
      <w:r w:rsidR="00A16B70" w:rsidRPr="00621F2A">
        <w:rPr>
          <w:b w:val="0"/>
          <w:bCs w:val="0"/>
          <w:sz w:val="24"/>
          <w:szCs w:val="24"/>
        </w:rPr>
        <w:tab/>
        <w:t>Chennai, India</w:t>
      </w:r>
    </w:p>
    <w:p w14:paraId="0CAEE839" w14:textId="54DB1F38" w:rsidR="00AB0221" w:rsidRPr="00621F2A" w:rsidRDefault="00AB0221" w:rsidP="00AB0221">
      <w:pPr>
        <w:pStyle w:val="6BulletPoints"/>
        <w:rPr>
          <w:rFonts w:cs="Times New Roman"/>
          <w:spacing w:val="0"/>
          <w:sz w:val="24"/>
          <w:szCs w:val="24"/>
        </w:rPr>
      </w:pPr>
      <w:r w:rsidRPr="00621F2A">
        <w:rPr>
          <w:sz w:val="24"/>
          <w:szCs w:val="24"/>
        </w:rPr>
        <w:t xml:space="preserve">Co-founded a 10-member startup building </w:t>
      </w:r>
      <w:r w:rsidRPr="00621F2A">
        <w:rPr>
          <w:rStyle w:val="Strong"/>
          <w:sz w:val="24"/>
          <w:szCs w:val="24"/>
        </w:rPr>
        <w:t>financial information and analytics platforms</w:t>
      </w:r>
      <w:r w:rsidRPr="00621F2A">
        <w:rPr>
          <w:sz w:val="24"/>
          <w:szCs w:val="24"/>
        </w:rPr>
        <w:t xml:space="preserve"> for retail investors.</w:t>
      </w:r>
    </w:p>
    <w:p w14:paraId="2D0F9672" w14:textId="132428BC" w:rsidR="00AB0221" w:rsidRPr="00621F2A" w:rsidRDefault="00AB0221" w:rsidP="00AB0221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Designed and implemented </w:t>
      </w:r>
      <w:r w:rsidRPr="00621F2A">
        <w:rPr>
          <w:rStyle w:val="Strong"/>
          <w:sz w:val="24"/>
          <w:szCs w:val="24"/>
        </w:rPr>
        <w:t>ETL pipelines and data models</w:t>
      </w:r>
      <w:r w:rsidRPr="00621F2A">
        <w:rPr>
          <w:sz w:val="24"/>
          <w:szCs w:val="24"/>
        </w:rPr>
        <w:t xml:space="preserve"> for stock screening, portfolio management, and market insights.</w:t>
      </w:r>
    </w:p>
    <w:p w14:paraId="43094329" w14:textId="0DA7B77F" w:rsidR="00A16B70" w:rsidRPr="00621F2A" w:rsidRDefault="00AB0221" w:rsidP="005135D6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Introduced </w:t>
      </w:r>
      <w:r w:rsidRPr="00621F2A">
        <w:rPr>
          <w:rStyle w:val="Strong"/>
          <w:sz w:val="24"/>
          <w:szCs w:val="24"/>
        </w:rPr>
        <w:t>automation in data ingestion and validation</w:t>
      </w:r>
      <w:r w:rsidRPr="00621F2A">
        <w:rPr>
          <w:sz w:val="24"/>
          <w:szCs w:val="24"/>
        </w:rPr>
        <w:t>, improving delivery speed and data accuracy.</w:t>
      </w:r>
    </w:p>
    <w:p w14:paraId="26222988" w14:textId="7867F62C" w:rsidR="00875520" w:rsidRPr="00621F2A" w:rsidRDefault="00514EE2" w:rsidP="00875520">
      <w:pPr>
        <w:pStyle w:val="7DegreeNameJobTitle"/>
        <w:tabs>
          <w:tab w:val="right" w:pos="10710"/>
        </w:tabs>
        <w:rPr>
          <w:sz w:val="24"/>
          <w:szCs w:val="24"/>
        </w:rPr>
      </w:pPr>
      <w:r w:rsidRPr="00621F2A">
        <w:rPr>
          <w:sz w:val="24"/>
          <w:szCs w:val="24"/>
        </w:rPr>
        <w:t>Java Developer / Systems Engineer</w:t>
      </w:r>
      <w:r w:rsidR="00875520" w:rsidRPr="00621F2A">
        <w:rPr>
          <w:sz w:val="24"/>
          <w:szCs w:val="24"/>
        </w:rPr>
        <w:tab/>
      </w:r>
      <w:r w:rsidRPr="00621F2A">
        <w:rPr>
          <w:sz w:val="24"/>
          <w:szCs w:val="24"/>
        </w:rPr>
        <w:t xml:space="preserve">Aug </w:t>
      </w:r>
      <w:r w:rsidR="00CB558F" w:rsidRPr="00621F2A">
        <w:rPr>
          <w:sz w:val="24"/>
          <w:szCs w:val="24"/>
        </w:rPr>
        <w:t>20</w:t>
      </w:r>
      <w:r w:rsidR="008D13E3" w:rsidRPr="00621F2A">
        <w:rPr>
          <w:sz w:val="24"/>
          <w:szCs w:val="24"/>
        </w:rPr>
        <w:t>0</w:t>
      </w:r>
      <w:r w:rsidR="00CB558F" w:rsidRPr="00621F2A">
        <w:rPr>
          <w:sz w:val="24"/>
          <w:szCs w:val="24"/>
        </w:rPr>
        <w:t>8</w:t>
      </w:r>
      <w:r w:rsidR="00875520" w:rsidRPr="00621F2A">
        <w:rPr>
          <w:sz w:val="24"/>
          <w:szCs w:val="24"/>
        </w:rPr>
        <w:t xml:space="preserve"> – </w:t>
      </w:r>
      <w:r w:rsidRPr="00621F2A">
        <w:rPr>
          <w:sz w:val="24"/>
          <w:szCs w:val="24"/>
        </w:rPr>
        <w:t xml:space="preserve">Aug </w:t>
      </w:r>
      <w:r w:rsidR="00CB558F" w:rsidRPr="00621F2A">
        <w:rPr>
          <w:sz w:val="24"/>
          <w:szCs w:val="24"/>
        </w:rPr>
        <w:t>201</w:t>
      </w:r>
      <w:r w:rsidRPr="00621F2A">
        <w:rPr>
          <w:sz w:val="24"/>
          <w:szCs w:val="24"/>
        </w:rPr>
        <w:t>0</w:t>
      </w:r>
    </w:p>
    <w:p w14:paraId="07A01576" w14:textId="1FEEA3B8" w:rsidR="00875520" w:rsidRPr="00621F2A" w:rsidRDefault="00CB558F" w:rsidP="00875520">
      <w:pPr>
        <w:pStyle w:val="9EmployerName"/>
        <w:tabs>
          <w:tab w:val="right" w:pos="10710"/>
        </w:tabs>
        <w:rPr>
          <w:sz w:val="24"/>
          <w:szCs w:val="24"/>
        </w:rPr>
      </w:pPr>
      <w:r w:rsidRPr="00621F2A">
        <w:rPr>
          <w:sz w:val="24"/>
          <w:szCs w:val="24"/>
        </w:rPr>
        <w:t>YuMe</w:t>
      </w:r>
      <w:r w:rsidR="00875520" w:rsidRPr="00621F2A">
        <w:rPr>
          <w:sz w:val="24"/>
          <w:szCs w:val="24"/>
        </w:rPr>
        <w:t xml:space="preserve"> </w:t>
      </w:r>
      <w:r w:rsidR="00875520" w:rsidRPr="00621F2A">
        <w:rPr>
          <w:sz w:val="24"/>
          <w:szCs w:val="24"/>
        </w:rPr>
        <w:tab/>
      </w:r>
      <w:r w:rsidRPr="00621F2A">
        <w:rPr>
          <w:sz w:val="24"/>
          <w:szCs w:val="24"/>
        </w:rPr>
        <w:t>Chennai, India</w:t>
      </w:r>
    </w:p>
    <w:p w14:paraId="23B8764C" w14:textId="780A7AC8" w:rsidR="00514EE2" w:rsidRPr="00621F2A" w:rsidRDefault="00514EE2" w:rsidP="00514EE2">
      <w:pPr>
        <w:pStyle w:val="6BulletPoints"/>
        <w:rPr>
          <w:rFonts w:cs="Times New Roman"/>
          <w:spacing w:val="0"/>
          <w:sz w:val="24"/>
          <w:szCs w:val="24"/>
        </w:rPr>
      </w:pPr>
      <w:r w:rsidRPr="00621F2A">
        <w:rPr>
          <w:sz w:val="24"/>
          <w:szCs w:val="24"/>
        </w:rPr>
        <w:t xml:space="preserve">Managed </w:t>
      </w:r>
      <w:r w:rsidRPr="00621F2A">
        <w:rPr>
          <w:rStyle w:val="Strong"/>
          <w:sz w:val="24"/>
          <w:szCs w:val="24"/>
        </w:rPr>
        <w:t>infrastructure automation and deployments</w:t>
      </w:r>
      <w:r w:rsidRPr="00621F2A">
        <w:rPr>
          <w:sz w:val="24"/>
          <w:szCs w:val="24"/>
        </w:rPr>
        <w:t xml:space="preserve"> across six environments, supporting large-scale video ad delivery.</w:t>
      </w:r>
    </w:p>
    <w:p w14:paraId="769F105B" w14:textId="4A270570" w:rsidR="00514EE2" w:rsidRPr="00621F2A" w:rsidRDefault="00514EE2" w:rsidP="00514EE2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Developed </w:t>
      </w:r>
      <w:r w:rsidRPr="00621F2A">
        <w:rPr>
          <w:rStyle w:val="Strong"/>
          <w:sz w:val="24"/>
          <w:szCs w:val="24"/>
        </w:rPr>
        <w:t>internal tools and web components</w:t>
      </w:r>
      <w:r w:rsidRPr="00621F2A">
        <w:rPr>
          <w:sz w:val="24"/>
          <w:szCs w:val="24"/>
        </w:rPr>
        <w:t xml:space="preserve"> using Java and Google Web Toolkit.</w:t>
      </w:r>
    </w:p>
    <w:p w14:paraId="1BEED600" w14:textId="6C879F95" w:rsidR="009E0638" w:rsidRPr="00621F2A" w:rsidRDefault="00514EE2" w:rsidP="003F3EC6">
      <w:pPr>
        <w:pStyle w:val="6BulletPoints"/>
        <w:rPr>
          <w:sz w:val="24"/>
          <w:szCs w:val="24"/>
        </w:rPr>
      </w:pPr>
      <w:r w:rsidRPr="00621F2A">
        <w:rPr>
          <w:sz w:val="24"/>
          <w:szCs w:val="24"/>
        </w:rPr>
        <w:t xml:space="preserve">Conducted early </w:t>
      </w:r>
      <w:r w:rsidRPr="00621F2A">
        <w:rPr>
          <w:rStyle w:val="Strong"/>
          <w:sz w:val="24"/>
          <w:szCs w:val="24"/>
        </w:rPr>
        <w:t>mobile R&amp;D</w:t>
      </w:r>
      <w:r w:rsidRPr="00621F2A">
        <w:rPr>
          <w:sz w:val="24"/>
          <w:szCs w:val="24"/>
        </w:rPr>
        <w:t>, creating proof-of-concepts for native applications.</w:t>
      </w:r>
    </w:p>
    <w:p w14:paraId="59312ED7" w14:textId="367C41CC" w:rsidR="00E31BE7" w:rsidRPr="00D62146" w:rsidRDefault="00A9366F" w:rsidP="00E31BE7">
      <w:pPr>
        <w:pStyle w:val="4SectionHeaders"/>
      </w:pPr>
      <w:r>
        <w:t>CERTIFICATIONS</w:t>
      </w:r>
    </w:p>
    <w:p w14:paraId="4EDED608" w14:textId="09E23C28" w:rsidR="00E31BE7" w:rsidRPr="00621F2A" w:rsidRDefault="00A9366F" w:rsidP="00E31BE7">
      <w:pPr>
        <w:pStyle w:val="7DegreeNameJobTitle"/>
        <w:tabs>
          <w:tab w:val="right" w:pos="10710"/>
        </w:tabs>
        <w:rPr>
          <w:sz w:val="24"/>
          <w:szCs w:val="24"/>
        </w:rPr>
      </w:pPr>
      <w:r w:rsidRPr="00621F2A">
        <w:rPr>
          <w:sz w:val="24"/>
          <w:szCs w:val="24"/>
        </w:rPr>
        <w:t>AWS Certified Solutions Architect – Professional</w:t>
      </w:r>
      <w:r w:rsidR="00E31BE7" w:rsidRPr="00621F2A">
        <w:rPr>
          <w:sz w:val="24"/>
          <w:szCs w:val="24"/>
        </w:rPr>
        <w:tab/>
      </w:r>
      <w:r w:rsidR="008D10E1" w:rsidRPr="00621F2A">
        <w:rPr>
          <w:sz w:val="24"/>
          <w:szCs w:val="24"/>
        </w:rPr>
        <w:t xml:space="preserve">Valid until </w:t>
      </w:r>
      <w:r w:rsidRPr="00621F2A">
        <w:rPr>
          <w:sz w:val="24"/>
          <w:szCs w:val="24"/>
        </w:rPr>
        <w:t>Sep 2027</w:t>
      </w:r>
    </w:p>
    <w:p w14:paraId="7D3D1972" w14:textId="6748F774" w:rsidR="00E31BE7" w:rsidRPr="00D62146" w:rsidRDefault="00A9366F" w:rsidP="00E31BE7">
      <w:pPr>
        <w:pStyle w:val="8Institution"/>
        <w:tabs>
          <w:tab w:val="right" w:pos="10710"/>
        </w:tabs>
        <w:rPr>
          <w:b/>
          <w:bCs/>
        </w:rPr>
      </w:pPr>
      <w:r w:rsidRPr="00621F2A">
        <w:rPr>
          <w:i/>
          <w:iCs/>
          <w:color w:val="000000"/>
          <w:sz w:val="24"/>
          <w:szCs w:val="24"/>
          <w:shd w:val="clear" w:color="auto" w:fill="FFFFFF"/>
        </w:rPr>
        <w:t>Validation Number: </w:t>
      </w:r>
      <w:hyperlink r:id="rId11" w:history="1">
        <w:r w:rsidRPr="00621F2A">
          <w:rPr>
            <w:i/>
            <w:iCs/>
            <w:color w:val="0000FF"/>
            <w:sz w:val="24"/>
            <w:szCs w:val="24"/>
            <w:u w:val="single"/>
            <w:shd w:val="clear" w:color="auto" w:fill="FFFFFF"/>
          </w:rPr>
          <w:t>e478210227fd46fdaccc48b5e403dba0</w:t>
        </w:r>
      </w:hyperlink>
      <w:r w:rsidR="00E31BE7" w:rsidRPr="00A9366F">
        <w:tab/>
      </w:r>
    </w:p>
    <w:p w14:paraId="222387B7" w14:textId="77777777" w:rsidR="00B750C2" w:rsidRPr="00D62146" w:rsidRDefault="00B750C2" w:rsidP="00B750C2">
      <w:pPr>
        <w:pStyle w:val="4SectionHeaders"/>
      </w:pPr>
      <w:r>
        <w:t>EDUCATION</w:t>
      </w:r>
    </w:p>
    <w:p w14:paraId="56CEDE40" w14:textId="2378D12A" w:rsidR="00E31BE7" w:rsidRPr="00D72E4A" w:rsidRDefault="00A9366F" w:rsidP="006343BE">
      <w:pPr>
        <w:pStyle w:val="7DegreeNameJobTitle"/>
        <w:tabs>
          <w:tab w:val="right" w:pos="10710"/>
        </w:tabs>
      </w:pPr>
      <w:r w:rsidRPr="00621F2A">
        <w:rPr>
          <w:sz w:val="24"/>
          <w:szCs w:val="24"/>
        </w:rPr>
        <w:t>B.Sc. Computer Science</w:t>
      </w:r>
      <w:r w:rsidR="00621F2A" w:rsidRPr="00621F2A">
        <w:rPr>
          <w:b w:val="0"/>
          <w:bCs w:val="0"/>
          <w:sz w:val="24"/>
          <w:szCs w:val="24"/>
        </w:rPr>
        <w:t>, Bharathidasan University, Trichy, India</w:t>
      </w:r>
      <w:r w:rsidR="00B750C2" w:rsidRPr="00621F2A">
        <w:rPr>
          <w:sz w:val="24"/>
          <w:szCs w:val="24"/>
        </w:rPr>
        <w:tab/>
        <w:t>2008</w:t>
      </w:r>
    </w:p>
    <w:sectPr w:rsidR="00E31BE7" w:rsidRPr="00D72E4A" w:rsidSect="00621F2A">
      <w:footerReference w:type="default" r:id="rId12"/>
      <w:type w:val="continuous"/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E0A46" w14:textId="77777777" w:rsidR="007648D1" w:rsidRDefault="007648D1" w:rsidP="00133C64">
      <w:r>
        <w:separator/>
      </w:r>
    </w:p>
  </w:endnote>
  <w:endnote w:type="continuationSeparator" w:id="0">
    <w:p w14:paraId="2B9668CE" w14:textId="77777777" w:rsidR="007648D1" w:rsidRDefault="007648D1" w:rsidP="0013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F3FB" w14:textId="77777777" w:rsidR="00334118" w:rsidRDefault="00334118" w:rsidP="00133C64">
    <w:pPr>
      <w:pStyle w:val="Footer"/>
    </w:pPr>
  </w:p>
  <w:p w14:paraId="7F4B9FAC" w14:textId="77777777" w:rsidR="00334118" w:rsidRDefault="002C73F2" w:rsidP="00133C6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56A06" w14:textId="77777777" w:rsidR="007648D1" w:rsidRDefault="007648D1" w:rsidP="00133C64">
      <w:r>
        <w:separator/>
      </w:r>
    </w:p>
  </w:footnote>
  <w:footnote w:type="continuationSeparator" w:id="0">
    <w:p w14:paraId="02F74C36" w14:textId="77777777" w:rsidR="007648D1" w:rsidRDefault="007648D1" w:rsidP="00133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84pt;height:384pt;visibility:visible;mso-wrap-style:square" o:bullet="t">
        <v:imagedata r:id="rId1" o:title=""/>
      </v:shape>
    </w:pict>
  </w:numPicBullet>
  <w:abstractNum w:abstractNumId="0" w15:restartNumberingAfterBreak="0">
    <w:nsid w:val="064231AC"/>
    <w:multiLevelType w:val="multilevel"/>
    <w:tmpl w:val="DADA7F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0484"/>
    <w:multiLevelType w:val="hybridMultilevel"/>
    <w:tmpl w:val="A31E5C72"/>
    <w:lvl w:ilvl="0" w:tplc="DC94BB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D420C"/>
    <w:multiLevelType w:val="hybridMultilevel"/>
    <w:tmpl w:val="2DD82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F17C0"/>
    <w:multiLevelType w:val="hybridMultilevel"/>
    <w:tmpl w:val="CA16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867A8"/>
    <w:multiLevelType w:val="hybridMultilevel"/>
    <w:tmpl w:val="AC1E8F4A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B5DC2"/>
    <w:multiLevelType w:val="hybridMultilevel"/>
    <w:tmpl w:val="1A2C4A44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26CAB"/>
    <w:multiLevelType w:val="hybridMultilevel"/>
    <w:tmpl w:val="218C5B0C"/>
    <w:lvl w:ilvl="0" w:tplc="39F84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44FD8"/>
    <w:multiLevelType w:val="hybridMultilevel"/>
    <w:tmpl w:val="B22CF9C0"/>
    <w:lvl w:ilvl="0" w:tplc="CC2A20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84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EEA8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4A1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340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E62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263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AE5D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5E2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AC20476"/>
    <w:multiLevelType w:val="hybridMultilevel"/>
    <w:tmpl w:val="9C1092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C2812"/>
    <w:multiLevelType w:val="hybridMultilevel"/>
    <w:tmpl w:val="664E2F22"/>
    <w:lvl w:ilvl="0" w:tplc="83A25FC0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6E5E6DD2"/>
    <w:multiLevelType w:val="hybridMultilevel"/>
    <w:tmpl w:val="BBD2D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441B4A"/>
    <w:multiLevelType w:val="hybridMultilevel"/>
    <w:tmpl w:val="8CF28CD2"/>
    <w:lvl w:ilvl="0" w:tplc="FEE41AC4">
      <w:start w:val="1"/>
      <w:numFmt w:val="bullet"/>
      <w:pStyle w:val="6BulletPoints"/>
      <w:lvlText w:val=""/>
      <w:lvlJc w:val="left"/>
      <w:pPr>
        <w:ind w:left="768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781879A2"/>
    <w:multiLevelType w:val="hybridMultilevel"/>
    <w:tmpl w:val="091025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73334">
    <w:abstractNumId w:val="6"/>
  </w:num>
  <w:num w:numId="2" w16cid:durableId="771047357">
    <w:abstractNumId w:val="12"/>
  </w:num>
  <w:num w:numId="3" w16cid:durableId="2098016943">
    <w:abstractNumId w:val="2"/>
  </w:num>
  <w:num w:numId="4" w16cid:durableId="1248539898">
    <w:abstractNumId w:val="3"/>
  </w:num>
  <w:num w:numId="5" w16cid:durableId="415399517">
    <w:abstractNumId w:val="1"/>
  </w:num>
  <w:num w:numId="6" w16cid:durableId="1988168966">
    <w:abstractNumId w:val="0"/>
  </w:num>
  <w:num w:numId="7" w16cid:durableId="2077779730">
    <w:abstractNumId w:val="8"/>
  </w:num>
  <w:num w:numId="8" w16cid:durableId="1518693359">
    <w:abstractNumId w:val="10"/>
  </w:num>
  <w:num w:numId="9" w16cid:durableId="37629795">
    <w:abstractNumId w:val="5"/>
  </w:num>
  <w:num w:numId="10" w16cid:durableId="2016373431">
    <w:abstractNumId w:val="4"/>
  </w:num>
  <w:num w:numId="11" w16cid:durableId="503783311">
    <w:abstractNumId w:val="9"/>
  </w:num>
  <w:num w:numId="12" w16cid:durableId="1360738099">
    <w:abstractNumId w:val="7"/>
  </w:num>
  <w:num w:numId="13" w16cid:durableId="5216290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48"/>
    <w:rsid w:val="0000781D"/>
    <w:rsid w:val="00091F83"/>
    <w:rsid w:val="000B618D"/>
    <w:rsid w:val="000C2CB3"/>
    <w:rsid w:val="000D4FDD"/>
    <w:rsid w:val="000E7308"/>
    <w:rsid w:val="00106A9F"/>
    <w:rsid w:val="00133C64"/>
    <w:rsid w:val="00140B51"/>
    <w:rsid w:val="001445BE"/>
    <w:rsid w:val="001461B3"/>
    <w:rsid w:val="0015303E"/>
    <w:rsid w:val="0016040B"/>
    <w:rsid w:val="0017024E"/>
    <w:rsid w:val="001A6468"/>
    <w:rsid w:val="001B7648"/>
    <w:rsid w:val="001C6736"/>
    <w:rsid w:val="00253150"/>
    <w:rsid w:val="002571C9"/>
    <w:rsid w:val="002945B7"/>
    <w:rsid w:val="00296D77"/>
    <w:rsid w:val="002C73F2"/>
    <w:rsid w:val="002D21E8"/>
    <w:rsid w:val="002D3DE8"/>
    <w:rsid w:val="002D69DB"/>
    <w:rsid w:val="00324137"/>
    <w:rsid w:val="0032738E"/>
    <w:rsid w:val="00334118"/>
    <w:rsid w:val="003E7EE3"/>
    <w:rsid w:val="00420A26"/>
    <w:rsid w:val="00457B6D"/>
    <w:rsid w:val="00466F7A"/>
    <w:rsid w:val="004C178D"/>
    <w:rsid w:val="004D3833"/>
    <w:rsid w:val="00514EE2"/>
    <w:rsid w:val="00581B3B"/>
    <w:rsid w:val="005C336A"/>
    <w:rsid w:val="005F7148"/>
    <w:rsid w:val="00606151"/>
    <w:rsid w:val="00621F2A"/>
    <w:rsid w:val="00626320"/>
    <w:rsid w:val="006343BE"/>
    <w:rsid w:val="0065666D"/>
    <w:rsid w:val="00691D67"/>
    <w:rsid w:val="00701F62"/>
    <w:rsid w:val="00722495"/>
    <w:rsid w:val="007532F4"/>
    <w:rsid w:val="00762BCD"/>
    <w:rsid w:val="007648D1"/>
    <w:rsid w:val="00764D64"/>
    <w:rsid w:val="00767FEE"/>
    <w:rsid w:val="0078474A"/>
    <w:rsid w:val="0079184C"/>
    <w:rsid w:val="007E75DF"/>
    <w:rsid w:val="007F068B"/>
    <w:rsid w:val="00801FD6"/>
    <w:rsid w:val="0081761B"/>
    <w:rsid w:val="00817A31"/>
    <w:rsid w:val="008702A4"/>
    <w:rsid w:val="00875520"/>
    <w:rsid w:val="008822F2"/>
    <w:rsid w:val="0089459E"/>
    <w:rsid w:val="008A19CA"/>
    <w:rsid w:val="008B0D35"/>
    <w:rsid w:val="008B360F"/>
    <w:rsid w:val="008B4C83"/>
    <w:rsid w:val="008C0095"/>
    <w:rsid w:val="008D10E1"/>
    <w:rsid w:val="008D13E3"/>
    <w:rsid w:val="008E4DED"/>
    <w:rsid w:val="008F0FEC"/>
    <w:rsid w:val="008F4CC4"/>
    <w:rsid w:val="008F601E"/>
    <w:rsid w:val="009032CC"/>
    <w:rsid w:val="00936FCB"/>
    <w:rsid w:val="00953A24"/>
    <w:rsid w:val="00985702"/>
    <w:rsid w:val="009A6A2F"/>
    <w:rsid w:val="009B5D8A"/>
    <w:rsid w:val="009C3DA4"/>
    <w:rsid w:val="009E0638"/>
    <w:rsid w:val="00A015BE"/>
    <w:rsid w:val="00A10A1F"/>
    <w:rsid w:val="00A16B70"/>
    <w:rsid w:val="00A331E9"/>
    <w:rsid w:val="00A823A2"/>
    <w:rsid w:val="00A907CC"/>
    <w:rsid w:val="00A9366F"/>
    <w:rsid w:val="00AA63C1"/>
    <w:rsid w:val="00AA6E4D"/>
    <w:rsid w:val="00AB0221"/>
    <w:rsid w:val="00AD2067"/>
    <w:rsid w:val="00B016C6"/>
    <w:rsid w:val="00B47344"/>
    <w:rsid w:val="00B750C2"/>
    <w:rsid w:val="00BA17D4"/>
    <w:rsid w:val="00BB5C75"/>
    <w:rsid w:val="00BC3253"/>
    <w:rsid w:val="00BE6A55"/>
    <w:rsid w:val="00C1757F"/>
    <w:rsid w:val="00C3703B"/>
    <w:rsid w:val="00C95057"/>
    <w:rsid w:val="00CB3212"/>
    <w:rsid w:val="00CB558F"/>
    <w:rsid w:val="00CD7CFE"/>
    <w:rsid w:val="00CF2BDC"/>
    <w:rsid w:val="00D13590"/>
    <w:rsid w:val="00D62146"/>
    <w:rsid w:val="00D675EF"/>
    <w:rsid w:val="00D72B39"/>
    <w:rsid w:val="00D72E4A"/>
    <w:rsid w:val="00D7334A"/>
    <w:rsid w:val="00DA1CDA"/>
    <w:rsid w:val="00E31BE7"/>
    <w:rsid w:val="00E373AA"/>
    <w:rsid w:val="00E751CF"/>
    <w:rsid w:val="00EA0B03"/>
    <w:rsid w:val="00EB2938"/>
    <w:rsid w:val="00EC3C3C"/>
    <w:rsid w:val="00F1092A"/>
    <w:rsid w:val="00F13152"/>
    <w:rsid w:val="00F50A13"/>
    <w:rsid w:val="00F50EC8"/>
    <w:rsid w:val="00F571EA"/>
    <w:rsid w:val="00F67359"/>
    <w:rsid w:val="00F77FB2"/>
    <w:rsid w:val="00F90E7C"/>
    <w:rsid w:val="00F930A3"/>
    <w:rsid w:val="00F955AA"/>
    <w:rsid w:val="00FB5256"/>
    <w:rsid w:val="00FE007F"/>
    <w:rsid w:val="00FE7F8A"/>
    <w:rsid w:val="00F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08D0B"/>
  <w15:chartTrackingRefBased/>
  <w15:docId w15:val="{9F31275B-EF13-4691-8DCB-2E1EB9DF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A13"/>
    <w:pPr>
      <w:spacing w:after="240" w:line="240" w:lineRule="auto"/>
      <w:contextualSpacing/>
      <w:jc w:val="both"/>
    </w:pPr>
    <w:rPr>
      <w:rFonts w:cstheme="minorHAnsi"/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C64"/>
    <w:pPr>
      <w:pBdr>
        <w:top w:val="single" w:sz="4" w:space="1" w:color="auto"/>
        <w:bottom w:val="single" w:sz="4" w:space="1" w:color="auto"/>
      </w:pBdr>
      <w:spacing w:after="80"/>
      <w:outlineLvl w:val="0"/>
    </w:pPr>
    <w:rPr>
      <w:noProof/>
      <w:color w:val="222A35" w:themeColor="text2" w:themeShade="80"/>
      <w:spacing w:val="3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C64"/>
    <w:pPr>
      <w:numPr>
        <w:numId w:val="5"/>
      </w:numPr>
      <w:spacing w:after="200"/>
      <w:ind w:left="288" w:hanging="288"/>
    </w:pPr>
  </w:style>
  <w:style w:type="table" w:styleId="TableGrid">
    <w:name w:val="Table Grid"/>
    <w:basedOn w:val="TableNormal"/>
    <w:uiPriority w:val="39"/>
    <w:rsid w:val="00FE7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33C64"/>
    <w:pPr>
      <w:spacing w:after="200"/>
    </w:pPr>
    <w:rPr>
      <w:color w:val="323E4F" w:themeColor="text2" w:themeShade="BF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64"/>
    <w:pPr>
      <w:spacing w:after="320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8702A4"/>
    <w:pPr>
      <w:spacing w:after="0"/>
    </w:pPr>
    <w:rPr>
      <w:b/>
      <w:bCs/>
      <w:sz w:val="76"/>
      <w:szCs w:val="76"/>
    </w:rPr>
  </w:style>
  <w:style w:type="paragraph" w:customStyle="1" w:styleId="3ContactDetails">
    <w:name w:val="3. Contact Details"/>
    <w:basedOn w:val="Subtitle"/>
    <w:qFormat/>
    <w:rsid w:val="00324137"/>
    <w:pPr>
      <w:shd w:val="clear" w:color="auto" w:fill="F1F1F5"/>
      <w:spacing w:after="240"/>
      <w:jc w:val="left"/>
    </w:pPr>
    <w:rPr>
      <w:noProof/>
      <w:spacing w:val="0"/>
      <w:position w:val="-8"/>
      <w:sz w:val="28"/>
      <w:szCs w:val="28"/>
    </w:rPr>
  </w:style>
  <w:style w:type="paragraph" w:customStyle="1" w:styleId="4SectionHeaders">
    <w:name w:val="4. Section Headers"/>
    <w:basedOn w:val="Heading1"/>
    <w:qFormat/>
    <w:rsid w:val="00F50A13"/>
    <w:pPr>
      <w:pBdr>
        <w:top w:val="none" w:sz="0" w:space="0" w:color="auto"/>
      </w:pBdr>
    </w:pPr>
    <w:rPr>
      <w:sz w:val="26"/>
      <w:szCs w:val="26"/>
    </w:rPr>
  </w:style>
  <w:style w:type="paragraph" w:customStyle="1" w:styleId="5SummaryText">
    <w:name w:val="5. Summary Text"/>
    <w:basedOn w:val="Normal"/>
    <w:qFormat/>
    <w:rsid w:val="00EA0B03"/>
    <w:pPr>
      <w:spacing w:after="200"/>
    </w:pPr>
  </w:style>
  <w:style w:type="paragraph" w:customStyle="1" w:styleId="6BulletPoints">
    <w:name w:val="6. Bullet Points"/>
    <w:basedOn w:val="ListParagraph"/>
    <w:qFormat/>
    <w:rsid w:val="00FB5256"/>
    <w:pPr>
      <w:numPr>
        <w:numId w:val="13"/>
      </w:numPr>
      <w:ind w:left="180" w:hanging="180"/>
    </w:pPr>
  </w:style>
  <w:style w:type="paragraph" w:customStyle="1" w:styleId="7DegreeNameJobTitle">
    <w:name w:val="7. Degree Name/Job Title"/>
    <w:basedOn w:val="Normal"/>
    <w:qFormat/>
    <w:rsid w:val="0065666D"/>
    <w:pPr>
      <w:spacing w:after="0"/>
    </w:pPr>
    <w:rPr>
      <w:b/>
      <w:bCs/>
    </w:rPr>
  </w:style>
  <w:style w:type="paragraph" w:customStyle="1" w:styleId="8Institution">
    <w:name w:val="8. Institution"/>
    <w:basedOn w:val="Normal"/>
    <w:qFormat/>
    <w:rsid w:val="00EA0B03"/>
    <w:pPr>
      <w:spacing w:after="200"/>
    </w:pPr>
  </w:style>
  <w:style w:type="paragraph" w:customStyle="1" w:styleId="9EmployerName">
    <w:name w:val="9. Employer Name"/>
    <w:basedOn w:val="Normal"/>
    <w:qFormat/>
    <w:rsid w:val="0065666D"/>
    <w:pPr>
      <w:spacing w:after="80"/>
    </w:pPr>
  </w:style>
  <w:style w:type="paragraph" w:customStyle="1" w:styleId="2JobTitleHeadline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Normal"/>
    <w:qFormat/>
    <w:rsid w:val="0017024E"/>
    <w:pPr>
      <w:tabs>
        <w:tab w:val="left" w:pos="3690"/>
        <w:tab w:val="left" w:pos="7290"/>
      </w:tabs>
      <w:spacing w:after="200"/>
    </w:pPr>
  </w:style>
  <w:style w:type="paragraph" w:customStyle="1" w:styleId="6bTraining">
    <w:name w:val="6b. Training"/>
    <w:basedOn w:val="Normal"/>
    <w:qFormat/>
    <w:rsid w:val="0017024E"/>
    <w:pPr>
      <w:tabs>
        <w:tab w:val="left" w:pos="5400"/>
      </w:tabs>
    </w:pPr>
  </w:style>
  <w:style w:type="paragraph" w:customStyle="1" w:styleId="7aProject">
    <w:name w:val="7a. Project"/>
    <w:basedOn w:val="7DegreeNameJobTitle"/>
    <w:qFormat/>
    <w:rsid w:val="00F50A13"/>
    <w:pPr>
      <w:tabs>
        <w:tab w:val="right" w:pos="10710"/>
      </w:tabs>
      <w:spacing w:after="80"/>
    </w:pPr>
  </w:style>
  <w:style w:type="paragraph" w:styleId="NormalWeb">
    <w:name w:val="Normal (Web)"/>
    <w:basedOn w:val="Normal"/>
    <w:uiPriority w:val="99"/>
    <w:semiHidden/>
    <w:unhideWhenUsed/>
    <w:rsid w:val="00801FD6"/>
    <w:pP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 w:cs="Times New Roman"/>
      <w:spacing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01F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7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selvan@belyf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tel:+32494806377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p.certmetrics.com/amazon/en/public/verify/credential/e478210227fd46fdaccc48b5e403dba0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mselva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niselvan/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boni\Desktop\Desktop\Etsy\Resume%20Templates\Jake's%20Resume\Templates\Jakes-Resume-Template-Calibr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Jakes-Resume-Template-Calibri.dotx</Template>
  <TotalTime>178</TotalTime>
  <Pages>2</Pages>
  <Words>808</Words>
  <Characters>5435</Characters>
  <Application>Microsoft Office Word</Application>
  <DocSecurity>0</DocSecurity>
  <Lines>93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JakesResume</dc:creator>
  <cp:keywords/>
  <dc:description/>
  <cp:lastModifiedBy>Manimaran Selvan</cp:lastModifiedBy>
  <cp:revision>35</cp:revision>
  <cp:lastPrinted>2025-11-03T13:04:00Z</cp:lastPrinted>
  <dcterms:created xsi:type="dcterms:W3CDTF">2024-08-31T09:29:00Z</dcterms:created>
  <dcterms:modified xsi:type="dcterms:W3CDTF">2025-11-03T21:42:00Z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8100f4ff-e513-4e3c-b104-3448738f1919</vt:lpwstr>
  </property>
</Properties>
</file>